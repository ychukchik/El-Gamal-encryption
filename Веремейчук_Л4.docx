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2963B" w14:textId="77777777" w:rsidR="003D5942" w:rsidRPr="004A5CE7" w:rsidRDefault="003D5942" w:rsidP="003D59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</w:rPr>
      </w:pPr>
      <w:bookmarkStart w:id="0" w:name="_Hlk124275808"/>
      <w:r w:rsidRPr="004A5CE7">
        <w:rPr>
          <w:rFonts w:eastAsia="Times New Roman" w:cs="Times New Roman"/>
          <w:color w:val="000000"/>
        </w:rPr>
        <w:t>Министерство науки и высшего образования Российской Федерации</w:t>
      </w:r>
    </w:p>
    <w:p w14:paraId="7F6A1558" w14:textId="77777777" w:rsidR="003D5942" w:rsidRPr="004A5CE7" w:rsidRDefault="003D5942" w:rsidP="003D59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</w:rPr>
      </w:pPr>
      <w:r w:rsidRPr="004A5CE7">
        <w:rPr>
          <w:rFonts w:eastAsia="Times New Roman" w:cs="Times New Roman"/>
          <w:color w:val="000000"/>
        </w:rPr>
        <w:t>Санкт-Петербургский политехнический университет Петра Великого</w:t>
      </w:r>
    </w:p>
    <w:p w14:paraId="23C1CEDA" w14:textId="77777777" w:rsidR="003D5942" w:rsidRDefault="003D5942" w:rsidP="003D59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</w:rPr>
      </w:pPr>
      <w:r w:rsidRPr="00686960">
        <w:rPr>
          <w:rFonts w:eastAsia="Times New Roman" w:cs="Times New Roman"/>
          <w:color w:val="000000"/>
        </w:rPr>
        <w:t>Институт компьютерных наук и кибербезопасности</w:t>
      </w:r>
    </w:p>
    <w:p w14:paraId="5D293AAA" w14:textId="77777777" w:rsidR="003D5942" w:rsidRPr="004A5CE7" w:rsidRDefault="003D5942" w:rsidP="003D59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Высшая школа</w:t>
      </w:r>
      <w:r w:rsidRPr="004A5CE7">
        <w:rPr>
          <w:rFonts w:eastAsia="Times New Roman" w:cs="Times New Roman"/>
          <w:color w:val="000000"/>
        </w:rPr>
        <w:t xml:space="preserve"> кибербезопасности </w:t>
      </w:r>
    </w:p>
    <w:p w14:paraId="11BC71D0" w14:textId="77777777" w:rsidR="003D5942" w:rsidRPr="004A5CE7" w:rsidRDefault="003D5942" w:rsidP="003D5942">
      <w:pPr>
        <w:widowControl w:val="0"/>
        <w:suppressAutoHyphens/>
        <w:jc w:val="right"/>
        <w:rPr>
          <w:rFonts w:eastAsia="Times New Roman" w:cs="Times New Roman"/>
          <w:color w:val="000000"/>
        </w:rPr>
      </w:pPr>
    </w:p>
    <w:p w14:paraId="0566FB2D" w14:textId="77777777" w:rsidR="003D5942" w:rsidRDefault="003D5942" w:rsidP="003D59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  <w:r w:rsidRPr="004A5CE7">
        <w:rPr>
          <w:rFonts w:eastAsia="Times New Roman" w:cs="Times New Roman"/>
          <w:color w:val="000000"/>
        </w:rPr>
        <w:tab/>
      </w:r>
    </w:p>
    <w:p w14:paraId="5ABEB32E" w14:textId="77777777" w:rsidR="003D5942" w:rsidRDefault="003D5942" w:rsidP="003D59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</w:p>
    <w:p w14:paraId="60ECD0A3" w14:textId="77777777" w:rsidR="003D5942" w:rsidRDefault="003D5942" w:rsidP="003D59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</w:p>
    <w:p w14:paraId="780CF0C0" w14:textId="77777777" w:rsidR="003D5942" w:rsidRDefault="003D5942" w:rsidP="003D59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</w:p>
    <w:p w14:paraId="237CF967" w14:textId="77777777" w:rsidR="003D5942" w:rsidRDefault="003D5942" w:rsidP="003D59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</w:p>
    <w:p w14:paraId="0C789D71" w14:textId="77777777" w:rsidR="003D5942" w:rsidRDefault="003D5942" w:rsidP="003D59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</w:p>
    <w:p w14:paraId="0A3CB44C" w14:textId="77777777" w:rsidR="003D5942" w:rsidRDefault="003D5942" w:rsidP="003D59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</w:p>
    <w:p w14:paraId="55DD7C95" w14:textId="77777777" w:rsidR="003D5942" w:rsidRDefault="003D5942" w:rsidP="003D59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</w:p>
    <w:p w14:paraId="2D014A14" w14:textId="77777777" w:rsidR="003D5942" w:rsidRDefault="003D5942" w:rsidP="003D59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</w:rPr>
      </w:pPr>
    </w:p>
    <w:p w14:paraId="2583B4F6" w14:textId="77777777" w:rsidR="003D5942" w:rsidRPr="004A5CE7" w:rsidRDefault="003D5942" w:rsidP="003D5942">
      <w:pPr>
        <w:widowControl w:val="0"/>
        <w:suppressAutoHyphens/>
        <w:jc w:val="right"/>
        <w:rPr>
          <w:rFonts w:eastAsia="Times New Roman" w:cs="Times New Roman"/>
          <w:color w:val="000000"/>
        </w:rPr>
      </w:pPr>
    </w:p>
    <w:p w14:paraId="48C21716" w14:textId="1AF7664E" w:rsidR="003D5942" w:rsidRPr="001215D4" w:rsidRDefault="003D5942" w:rsidP="003D5942">
      <w:pPr>
        <w:widowControl w:val="0"/>
        <w:suppressAutoHyphens/>
        <w:ind w:firstLine="0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 w:rsidRPr="00F51842">
        <w:rPr>
          <w:rFonts w:eastAsia="Times New Roman" w:cs="Times New Roman"/>
          <w:b/>
          <w:color w:val="000000"/>
          <w:sz w:val="32"/>
          <w:szCs w:val="32"/>
        </w:rPr>
        <w:t>ЛАБОРАТОРНАЯ РАБОТА</w:t>
      </w:r>
      <w:r w:rsidRPr="00846F79">
        <w:rPr>
          <w:rFonts w:eastAsia="Times New Roman" w:cs="Times New Roman"/>
          <w:b/>
          <w:color w:val="000000"/>
          <w:sz w:val="32"/>
          <w:szCs w:val="32"/>
        </w:rPr>
        <w:t xml:space="preserve"> </w:t>
      </w:r>
      <w:r>
        <w:rPr>
          <w:rFonts w:eastAsia="Times New Roman" w:cs="Times New Roman"/>
          <w:b/>
          <w:color w:val="000000"/>
          <w:sz w:val="32"/>
          <w:szCs w:val="32"/>
        </w:rPr>
        <w:t>№</w:t>
      </w:r>
      <w:r w:rsidR="001215D4">
        <w:rPr>
          <w:rFonts w:eastAsia="Times New Roman" w:cs="Times New Roman"/>
          <w:b/>
          <w:color w:val="000000"/>
          <w:sz w:val="32"/>
          <w:szCs w:val="32"/>
        </w:rPr>
        <w:t>5</w:t>
      </w:r>
    </w:p>
    <w:p w14:paraId="6B173D96" w14:textId="7107ADA5" w:rsidR="00491409" w:rsidRDefault="001215D4" w:rsidP="003D5942">
      <w:pPr>
        <w:suppressAutoHyphens/>
        <w:spacing w:line="276" w:lineRule="auto"/>
        <w:ind w:firstLine="0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 w:rsidRPr="001215D4">
        <w:rPr>
          <w:rFonts w:eastAsia="Times New Roman" w:cs="Times New Roman"/>
          <w:b/>
          <w:color w:val="000000"/>
          <w:sz w:val="32"/>
          <w:szCs w:val="32"/>
        </w:rPr>
        <w:t>Криптосистемы на основе задачи дискретного логарифмирования</w:t>
      </w:r>
    </w:p>
    <w:p w14:paraId="68BC4A80" w14:textId="25208190" w:rsidR="003D5942" w:rsidRDefault="003D5942" w:rsidP="003D5942">
      <w:pPr>
        <w:suppressAutoHyphens/>
        <w:spacing w:line="276" w:lineRule="auto"/>
        <w:ind w:firstLine="0"/>
        <w:jc w:val="center"/>
        <w:rPr>
          <w:rFonts w:eastAsia="Times New Roman" w:cs="Times New Roman"/>
          <w:bCs/>
          <w:color w:val="000000"/>
        </w:rPr>
      </w:pPr>
      <w:r>
        <w:rPr>
          <w:rFonts w:eastAsia="Times New Roman" w:cs="Times New Roman"/>
          <w:bCs/>
          <w:color w:val="000000"/>
        </w:rPr>
        <w:t xml:space="preserve">по дисциплине </w:t>
      </w:r>
    </w:p>
    <w:p w14:paraId="1A82F07C" w14:textId="77777777" w:rsidR="003D5942" w:rsidRPr="00F51842" w:rsidRDefault="003D5942" w:rsidP="003D5942">
      <w:pPr>
        <w:suppressAutoHyphens/>
        <w:spacing w:line="276" w:lineRule="auto"/>
        <w:ind w:firstLine="0"/>
        <w:jc w:val="center"/>
        <w:rPr>
          <w:rFonts w:eastAsia="Times New Roman" w:cs="Times New Roman"/>
          <w:bCs/>
          <w:color w:val="000000"/>
        </w:rPr>
      </w:pPr>
      <w:r>
        <w:rPr>
          <w:rFonts w:eastAsia="Times New Roman" w:cs="Times New Roman"/>
          <w:bCs/>
          <w:color w:val="000000"/>
        </w:rPr>
        <w:t>«</w:t>
      </w:r>
      <w:r w:rsidRPr="005D4E83">
        <w:rPr>
          <w:rFonts w:eastAsia="Times New Roman" w:cs="Times New Roman"/>
          <w:bCs/>
          <w:color w:val="000000"/>
        </w:rPr>
        <w:t>Криптографические методы защиты информации</w:t>
      </w:r>
      <w:r>
        <w:rPr>
          <w:rFonts w:eastAsia="Times New Roman" w:cs="Times New Roman"/>
          <w:bCs/>
          <w:color w:val="000000"/>
        </w:rPr>
        <w:t>»</w:t>
      </w:r>
    </w:p>
    <w:p w14:paraId="2C5092AD" w14:textId="77777777" w:rsidR="003D5942" w:rsidRPr="004A5CE7" w:rsidRDefault="003D5942" w:rsidP="003D5942">
      <w:pPr>
        <w:widowControl w:val="0"/>
        <w:suppressAutoHyphens/>
        <w:ind w:firstLine="0"/>
        <w:jc w:val="left"/>
        <w:rPr>
          <w:rFonts w:eastAsia="Times New Roman" w:cs="Times New Roman"/>
          <w:color w:val="000000"/>
        </w:rPr>
      </w:pPr>
    </w:p>
    <w:p w14:paraId="2A17B138" w14:textId="77777777" w:rsidR="003D5942" w:rsidRDefault="003D5942" w:rsidP="003D5942">
      <w:pPr>
        <w:widowControl w:val="0"/>
        <w:suppressAutoHyphens/>
        <w:ind w:firstLine="0"/>
        <w:rPr>
          <w:rFonts w:eastAsia="Times New Roman" w:cs="Times New Roman"/>
          <w:color w:val="000000"/>
          <w:highlight w:val="yellow"/>
        </w:rPr>
      </w:pPr>
    </w:p>
    <w:p w14:paraId="591650F9" w14:textId="77777777" w:rsidR="00491409" w:rsidRDefault="00491409" w:rsidP="003D5942">
      <w:pPr>
        <w:widowControl w:val="0"/>
        <w:suppressAutoHyphens/>
        <w:ind w:firstLine="0"/>
        <w:rPr>
          <w:rFonts w:eastAsia="Times New Roman" w:cs="Times New Roman"/>
          <w:color w:val="000000"/>
          <w:highlight w:val="yellow"/>
        </w:rPr>
      </w:pPr>
    </w:p>
    <w:p w14:paraId="0E50C21F" w14:textId="77777777" w:rsidR="001215D4" w:rsidRDefault="001215D4" w:rsidP="003D5942">
      <w:pPr>
        <w:widowControl w:val="0"/>
        <w:suppressAutoHyphens/>
        <w:ind w:firstLine="0"/>
        <w:rPr>
          <w:rFonts w:eastAsia="Times New Roman" w:cs="Times New Roman"/>
          <w:color w:val="000000"/>
          <w:highlight w:val="yellow"/>
        </w:rPr>
      </w:pPr>
    </w:p>
    <w:p w14:paraId="69F677ED" w14:textId="77777777" w:rsidR="003D5942" w:rsidRPr="00342E6B" w:rsidRDefault="003D5942" w:rsidP="003D5942">
      <w:pPr>
        <w:widowControl w:val="0"/>
        <w:suppressAutoHyphens/>
        <w:ind w:firstLine="0"/>
        <w:rPr>
          <w:rFonts w:eastAsia="Times New Roman" w:cs="Times New Roman"/>
          <w:color w:val="000000"/>
          <w:highlight w:val="yellow"/>
        </w:rPr>
      </w:pPr>
    </w:p>
    <w:p w14:paraId="2F639CFC" w14:textId="77777777" w:rsidR="003D5942" w:rsidRPr="00F51842" w:rsidRDefault="003D5942" w:rsidP="003D5942">
      <w:pPr>
        <w:widowControl w:val="0"/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</w:rPr>
      </w:pPr>
      <w:r w:rsidRPr="00F51842">
        <w:rPr>
          <w:rFonts w:eastAsia="Times New Roman" w:cs="Times New Roman"/>
          <w:color w:val="000000"/>
        </w:rPr>
        <w:t>Выполнил</w:t>
      </w:r>
    </w:p>
    <w:p w14:paraId="1B8A39E1" w14:textId="77777777" w:rsidR="003D5942" w:rsidRPr="00F51842" w:rsidRDefault="003D5942" w:rsidP="003D5942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</w:rPr>
      </w:pPr>
      <w:r w:rsidRPr="00F51842">
        <w:rPr>
          <w:rFonts w:eastAsia="Times New Roman" w:cs="Times New Roman"/>
          <w:color w:val="000000"/>
        </w:rPr>
        <w:t xml:space="preserve">студент гр. </w:t>
      </w:r>
      <w:r>
        <w:rPr>
          <w:rFonts w:eastAsia="Times New Roman" w:cs="Times New Roman"/>
          <w:color w:val="000000"/>
        </w:rPr>
        <w:t>5151004</w:t>
      </w:r>
      <w:r w:rsidRPr="005D4E83">
        <w:rPr>
          <w:rFonts w:eastAsia="Times New Roman" w:cs="Times New Roman"/>
          <w:color w:val="000000"/>
        </w:rPr>
        <w:t>/</w:t>
      </w:r>
      <w:r>
        <w:rPr>
          <w:rFonts w:eastAsia="Times New Roman" w:cs="Times New Roman"/>
          <w:color w:val="000000"/>
        </w:rPr>
        <w:t>10101</w:t>
      </w:r>
      <w:r w:rsidRPr="00F51842">
        <w:rPr>
          <w:rFonts w:eastAsia="Times New Roman" w:cs="Times New Roman"/>
          <w:color w:val="000000"/>
        </w:rPr>
        <w:tab/>
      </w:r>
      <w:r w:rsidRPr="00F51842"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>Я.Ю. Веремейчук</w:t>
      </w:r>
    </w:p>
    <w:p w14:paraId="20DB2769" w14:textId="77777777" w:rsidR="003D5942" w:rsidRPr="00F51842" w:rsidRDefault="003D5942" w:rsidP="003D5942">
      <w:pPr>
        <w:widowControl w:val="0"/>
        <w:suppressAutoHyphens/>
        <w:spacing w:before="240" w:line="276" w:lineRule="auto"/>
        <w:ind w:firstLine="0"/>
        <w:jc w:val="left"/>
        <w:rPr>
          <w:rFonts w:eastAsia="Times New Roman" w:cs="Times New Roman"/>
          <w:color w:val="000000"/>
        </w:rPr>
      </w:pPr>
      <w:r w:rsidRPr="00F51842">
        <w:rPr>
          <w:rFonts w:eastAsia="Times New Roman" w:cs="Times New Roman"/>
          <w:color w:val="000000"/>
        </w:rPr>
        <w:t>Руководитель</w:t>
      </w:r>
    </w:p>
    <w:p w14:paraId="1283A33D" w14:textId="77777777" w:rsidR="003D5942" w:rsidRPr="00F51842" w:rsidRDefault="003D5942" w:rsidP="003D5942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</w:rPr>
      </w:pPr>
      <w:r w:rsidRPr="00F51842">
        <w:rPr>
          <w:rFonts w:eastAsia="Times New Roman" w:cs="Times New Roman"/>
          <w:color w:val="000000"/>
        </w:rPr>
        <w:t>ассистент ВШК ИКНК</w:t>
      </w:r>
      <w:r w:rsidRPr="00F51842">
        <w:rPr>
          <w:rFonts w:eastAsia="Times New Roman" w:cs="Times New Roman"/>
          <w:color w:val="000000"/>
        </w:rPr>
        <w:tab/>
      </w:r>
      <w:r w:rsidRPr="00F51842"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>М.С. Иванов</w:t>
      </w:r>
    </w:p>
    <w:p w14:paraId="5F1A288F" w14:textId="77777777" w:rsidR="003D5942" w:rsidRDefault="003D5942" w:rsidP="003D59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</w:rPr>
      </w:pPr>
    </w:p>
    <w:p w14:paraId="0992E825" w14:textId="77777777" w:rsidR="003D5942" w:rsidRDefault="003D5942" w:rsidP="003D59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</w:rPr>
      </w:pPr>
    </w:p>
    <w:p w14:paraId="63E08006" w14:textId="77777777" w:rsidR="003D5942" w:rsidRDefault="003D5942" w:rsidP="003D59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</w:rPr>
      </w:pPr>
    </w:p>
    <w:p w14:paraId="369C42F1" w14:textId="77777777" w:rsidR="003D5942" w:rsidRDefault="003D5942" w:rsidP="003D59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</w:rPr>
      </w:pPr>
    </w:p>
    <w:p w14:paraId="3B3BA389" w14:textId="77777777" w:rsidR="003D5942" w:rsidRPr="00491409" w:rsidRDefault="003D5942" w:rsidP="003D59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</w:rPr>
      </w:pPr>
    </w:p>
    <w:p w14:paraId="1FF3C490" w14:textId="77777777" w:rsidR="00491409" w:rsidRDefault="00491409" w:rsidP="003D59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</w:rPr>
      </w:pPr>
    </w:p>
    <w:p w14:paraId="1147652D" w14:textId="77777777" w:rsidR="003D5942" w:rsidRDefault="003D5942" w:rsidP="003D59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</w:rPr>
      </w:pPr>
    </w:p>
    <w:p w14:paraId="1DAE88CB" w14:textId="2FE894A6" w:rsidR="00DF2487" w:rsidRPr="00FC505A" w:rsidRDefault="003D5942" w:rsidP="00FC505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4A5CE7">
        <w:rPr>
          <w:rFonts w:eastAsia="Times New Roman" w:cs="Times New Roman"/>
          <w:color w:val="000000"/>
        </w:rPr>
        <w:t>Санкт-Петербург</w:t>
      </w:r>
      <w:r>
        <w:rPr>
          <w:rFonts w:eastAsia="Times New Roman" w:cs="Times New Roman"/>
          <w:color w:val="000000"/>
        </w:rPr>
        <w:t xml:space="preserve"> </w:t>
      </w:r>
      <w:r w:rsidRPr="00376C9F">
        <w:t>–</w:t>
      </w:r>
      <w:r>
        <w:t xml:space="preserve"> </w:t>
      </w:r>
      <w:r w:rsidRPr="004A5CE7">
        <w:rPr>
          <w:rFonts w:eastAsia="Times New Roman" w:cs="Times New Roman"/>
          <w:color w:val="000000"/>
        </w:rPr>
        <w:t>202</w:t>
      </w:r>
      <w:r w:rsidRPr="002E233F">
        <w:rPr>
          <w:rFonts w:eastAsia="Times New Roman" w:cs="Times New Roman"/>
          <w:color w:val="000000"/>
        </w:rPr>
        <w:t>5</w:t>
      </w:r>
      <w:bookmarkEnd w:id="0"/>
    </w:p>
    <w:p w14:paraId="7F4CBA34" w14:textId="514FF9F6" w:rsidR="00601F8B" w:rsidRDefault="004F1CCA" w:rsidP="00AD45E8">
      <w:pPr>
        <w:pStyle w:val="1"/>
        <w:jc w:val="left"/>
      </w:pPr>
      <w:r>
        <w:lastRenderedPageBreak/>
        <w:t>Основная часть</w:t>
      </w:r>
    </w:p>
    <w:p w14:paraId="0AC4D2B3" w14:textId="77777777" w:rsidR="004F1CCA" w:rsidRPr="004F1CCA" w:rsidRDefault="004F1CCA" w:rsidP="004F1CCA"/>
    <w:p w14:paraId="63DDCD95" w14:textId="4D037B41" w:rsidR="004F1CCA" w:rsidRPr="004F1CCA" w:rsidRDefault="004F1CCA" w:rsidP="00AD45E8">
      <w:pPr>
        <w:pStyle w:val="21"/>
        <w:jc w:val="left"/>
      </w:pPr>
      <w:r>
        <w:t>Цель работы</w:t>
      </w:r>
    </w:p>
    <w:p w14:paraId="2472C540" w14:textId="449035AF" w:rsidR="00C93DCC" w:rsidRDefault="001215D4" w:rsidP="00C93DCC">
      <w:pPr>
        <w:suppressAutoHyphens/>
      </w:pPr>
      <w:r>
        <w:t>И</w:t>
      </w:r>
      <w:r w:rsidRPr="001215D4">
        <w:t>зучение протоколов шифрования с открытым ключом и электронной подписи, безопасность которых основана на задаче дискретного логарифмирования в конечном поле.</w:t>
      </w:r>
    </w:p>
    <w:p w14:paraId="67A6D3A7" w14:textId="77777777" w:rsidR="001B2412" w:rsidRDefault="001B2412" w:rsidP="00C93DCC">
      <w:pPr>
        <w:suppressAutoHyphens/>
        <w:rPr>
          <w:rFonts w:eastAsia="Times New Roman" w:cs="Times New Roman"/>
        </w:rPr>
      </w:pPr>
    </w:p>
    <w:p w14:paraId="6205DF2C" w14:textId="5F28DD4F" w:rsidR="00C93DCC" w:rsidRDefault="00491409" w:rsidP="004F1CCA">
      <w:pPr>
        <w:pStyle w:val="21"/>
      </w:pPr>
      <w:r>
        <w:t>Задача</w:t>
      </w:r>
    </w:p>
    <w:p w14:paraId="5A34F19C" w14:textId="4165F7F3" w:rsidR="00491409" w:rsidRDefault="001215D4" w:rsidP="00491409">
      <w:r>
        <w:t>Разработать программу, которая реализует задачу дискретного логарифмирования: п</w:t>
      </w:r>
      <w:r w:rsidRPr="001215D4">
        <w:t>ротокол Эль-Гамаля шифрования с открытым ключом. Программа, по крайней мере, должна содержать три функции: генерации параметров криптосистемы, зашифрования и расшифрования файла. Программа должна допускать возможность использования различных ключей.</w:t>
      </w:r>
    </w:p>
    <w:p w14:paraId="0FF0C370" w14:textId="77777777" w:rsidR="00491409" w:rsidRDefault="00491409" w:rsidP="00491409"/>
    <w:p w14:paraId="25F5EE9F" w14:textId="02DAD42F" w:rsidR="00491409" w:rsidRPr="00C93DCC" w:rsidRDefault="00491409" w:rsidP="004F1CCA">
      <w:pPr>
        <w:pStyle w:val="21"/>
      </w:pPr>
      <w:r>
        <w:t>Ход работы</w:t>
      </w:r>
    </w:p>
    <w:p w14:paraId="3FA822F9" w14:textId="419453F4" w:rsidR="003225A0" w:rsidRDefault="00491409" w:rsidP="0000781B">
      <w:pPr>
        <w:suppressAutoHyphens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Вариант задания лабораторной работы – 2.</w:t>
      </w:r>
      <w:r w:rsidR="0000781B">
        <w:rPr>
          <w:rFonts w:eastAsia="Times New Roman" w:cs="Times New Roman"/>
        </w:rPr>
        <w:t xml:space="preserve"> </w:t>
      </w:r>
      <w:r w:rsidR="00557ACD">
        <w:rPr>
          <w:rFonts w:eastAsia="Times New Roman" w:cs="Times New Roman"/>
        </w:rPr>
        <w:t>Входные данные: и</w:t>
      </w:r>
      <w:r w:rsidR="00D7465F">
        <w:rPr>
          <w:rFonts w:eastAsia="Times New Roman" w:cs="Times New Roman"/>
        </w:rPr>
        <w:t>дентификатор протокола шифрования Эль-Гамаля</w:t>
      </w:r>
      <w:r w:rsidR="00557ACD">
        <w:rPr>
          <w:rFonts w:eastAsia="Times New Roman" w:cs="Times New Roman"/>
        </w:rPr>
        <w:t xml:space="preserve"> –</w:t>
      </w:r>
      <w:r w:rsidR="00D7465F">
        <w:rPr>
          <w:rFonts w:eastAsia="Times New Roman" w:cs="Times New Roman"/>
        </w:rPr>
        <w:t xml:space="preserve"> </w:t>
      </w:r>
      <w:r w:rsidR="00D7465F" w:rsidRPr="00D7465F">
        <w:rPr>
          <w:rFonts w:eastAsia="Times New Roman" w:cs="Times New Roman"/>
        </w:rPr>
        <w:t>0x80010202,</w:t>
      </w:r>
      <w:r w:rsidR="00D7465F">
        <w:rPr>
          <w:rFonts w:eastAsia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>(</m:t>
        </m:r>
        <m:r>
          <w:rPr>
            <w:rFonts w:ascii="Cambria Math" w:eastAsia="Times New Roman" w:hAnsi="Cambria Math" w:cs="Cambria Math"/>
          </w:rPr>
          <m:t>m</m:t>
        </m:r>
        <m:r>
          <w:rPr>
            <w:rFonts w:ascii="Cambria Math" w:eastAsia="Times New Roman" w:hAnsi="Cambria Math" w:cs="Times New Roman"/>
          </w:rPr>
          <m:t xml:space="preserve">, </m:t>
        </m:r>
        <m:r>
          <w:rPr>
            <w:rFonts w:ascii="Cambria Math" w:eastAsia="Times New Roman" w:hAnsi="Cambria Math" w:cs="Cambria Math"/>
          </w:rPr>
          <m:t>b</m:t>
        </m:r>
        <m:r>
          <w:rPr>
            <w:rFonts w:ascii="Cambria Math" w:eastAsia="Times New Roman" w:hAnsi="Cambria Math" w:cs="Cambria Math"/>
            <w:vertAlign w:val="superscript"/>
          </w:rPr>
          <m:t>y</m:t>
        </m:r>
        <m:r>
          <w:rPr>
            <w:rFonts w:ascii="Cambria Math" w:eastAsia="Times New Roman" w:hAnsi="Cambria Math" w:cs="Times New Roman"/>
          </w:rPr>
          <m:t xml:space="preserve">) = </m:t>
        </m:r>
        <m:r>
          <w:rPr>
            <w:rFonts w:ascii="Cambria Math" w:eastAsia="Times New Roman" w:hAnsi="Cambria Math" w:cs="Cambria Math"/>
          </w:rPr>
          <m:t xml:space="preserve">m </m:t>
        </m:r>
        <m:r>
          <w:rPr>
            <w:rFonts w:ascii="Cambria Math" w:eastAsia="Times New Roman" w:hAnsi="Cambria Math" w:cs="Times New Roman"/>
          </w:rPr>
          <m:t xml:space="preserve">+ </m:t>
        </m:r>
        <m:r>
          <w:rPr>
            <w:rFonts w:ascii="Cambria Math" w:eastAsia="Times New Roman" w:hAnsi="Cambria Math" w:cs="Cambria Math"/>
          </w:rPr>
          <m:t>b</m:t>
        </m:r>
        <m:r>
          <w:rPr>
            <w:rFonts w:ascii="Cambria Math" w:eastAsia="Times New Roman" w:hAnsi="Cambria Math" w:cs="Cambria Math"/>
            <w:vertAlign w:val="superscript"/>
          </w:rPr>
          <m:t xml:space="preserve">y </m:t>
        </m:r>
        <m:r>
          <w:rPr>
            <w:rFonts w:ascii="Cambria Math" w:eastAsia="Times New Roman" w:hAnsi="Cambria Math" w:cs="Times New Roman"/>
          </w:rPr>
          <m:t xml:space="preserve">(mod </m:t>
        </m:r>
        <m:r>
          <w:rPr>
            <w:rFonts w:ascii="Cambria Math" w:eastAsia="Times New Roman" w:hAnsi="Cambria Math" w:cs="Cambria Math"/>
          </w:rPr>
          <m:t>p</m:t>
        </m:r>
        <m:r>
          <w:rPr>
            <w:rFonts w:ascii="Cambria Math" w:eastAsia="Times New Roman" w:hAnsi="Cambria Math" w:cs="Times New Roman"/>
          </w:rPr>
          <m:t>).</m:t>
        </m:r>
      </m:oMath>
    </w:p>
    <w:p w14:paraId="6DA3B420" w14:textId="7E7DD5EE" w:rsidR="0000781B" w:rsidRDefault="00D1255C" w:rsidP="003225A0">
      <w:pPr>
        <w:suppressAutoHyphens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В ходе лабораторной работы б</w:t>
      </w:r>
      <w:r w:rsidRPr="00D1255C">
        <w:rPr>
          <w:rFonts w:eastAsia="Times New Roman" w:cs="Times New Roman"/>
        </w:rPr>
        <w:t xml:space="preserve">ыла </w:t>
      </w:r>
      <w:r>
        <w:rPr>
          <w:rFonts w:eastAsia="Times New Roman" w:cs="Times New Roman"/>
        </w:rPr>
        <w:t xml:space="preserve">разработана программа, </w:t>
      </w:r>
      <w:r w:rsidRPr="00D1255C">
        <w:rPr>
          <w:rFonts w:eastAsia="Times New Roman" w:cs="Times New Roman"/>
        </w:rPr>
        <w:t>реализ</w:t>
      </w:r>
      <w:r>
        <w:rPr>
          <w:rFonts w:eastAsia="Times New Roman" w:cs="Times New Roman"/>
        </w:rPr>
        <w:t>ующая протокол</w:t>
      </w:r>
      <w:r w:rsidRPr="00D1255C">
        <w:rPr>
          <w:rFonts w:eastAsia="Times New Roman" w:cs="Times New Roman"/>
        </w:rPr>
        <w:t xml:space="preserve"> Эль-Гамаля, включающая генерацию параметров</w:t>
      </w:r>
      <w:r>
        <w:rPr>
          <w:rFonts w:eastAsia="Times New Roman" w:cs="Times New Roman"/>
        </w:rPr>
        <w:t xml:space="preserve"> криптосистемы</w:t>
      </w:r>
      <w:r w:rsidRPr="00D1255C">
        <w:rPr>
          <w:rFonts w:eastAsia="Times New Roman" w:cs="Times New Roman"/>
        </w:rPr>
        <w:t>, ключей, а</w:t>
      </w:r>
      <w:r>
        <w:rPr>
          <w:rFonts w:eastAsia="Times New Roman" w:cs="Times New Roman"/>
        </w:rPr>
        <w:t xml:space="preserve"> также </w:t>
      </w:r>
      <w:r w:rsidRPr="00D1255C">
        <w:rPr>
          <w:rFonts w:eastAsia="Times New Roman" w:cs="Times New Roman"/>
        </w:rPr>
        <w:t>шифровани</w:t>
      </w:r>
      <w:r>
        <w:rPr>
          <w:rFonts w:eastAsia="Times New Roman" w:cs="Times New Roman"/>
        </w:rPr>
        <w:t>е</w:t>
      </w:r>
      <w:r w:rsidRPr="00D1255C">
        <w:rPr>
          <w:rFonts w:eastAsia="Times New Roman" w:cs="Times New Roman"/>
        </w:rPr>
        <w:t xml:space="preserve"> и дешифровани</w:t>
      </w:r>
      <w:r>
        <w:rPr>
          <w:rFonts w:eastAsia="Times New Roman" w:cs="Times New Roman"/>
        </w:rPr>
        <w:t>е</w:t>
      </w:r>
      <w:r w:rsidR="00557ACD">
        <w:rPr>
          <w:rFonts w:eastAsia="Times New Roman" w:cs="Times New Roman"/>
        </w:rPr>
        <w:t xml:space="preserve"> сообщения</w:t>
      </w:r>
      <w:r w:rsidRPr="00D1255C">
        <w:rPr>
          <w:rFonts w:eastAsia="Times New Roman" w:cs="Times New Roman"/>
        </w:rPr>
        <w:t>.</w:t>
      </w:r>
    </w:p>
    <w:p w14:paraId="3A9E036E" w14:textId="45CE977E" w:rsidR="00D1255C" w:rsidRDefault="00D1255C" w:rsidP="00B90ACD">
      <w:r w:rsidRPr="00B90ACD">
        <w:t>Криптосистема работает в мультипликативной группе конечного поля</w:t>
      </w:r>
      <w:r w:rsidR="00B90ACD">
        <w:t xml:space="preserve"> </w:t>
      </w:r>
      <m:oMath>
        <m:sSubSup>
          <m:sSubSupPr>
            <m:ctrlPr>
              <w:rPr>
                <w:rFonts w:ascii="Cambria Math" w:hAnsi="Cambria Math" w:cs="Cambria Math"/>
              </w:rPr>
            </m:ctrlPr>
          </m:sSubSupPr>
          <m:e>
            <m:r>
              <m:rPr>
                <m:scr m:val="double-struck"/>
                <m:sty m:val="p"/>
              </m:rP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p</m:t>
            </m:r>
          </m:sub>
          <m:sup>
            <m:r>
              <m:rPr>
                <m:sty m:val="p"/>
              </m:rPr>
              <w:rPr>
                <w:rFonts w:ascii="Cambria Math" w:hAnsi="Cambria Math" w:cs="Cambria Math"/>
              </w:rPr>
              <m:t>*</m:t>
            </m:r>
          </m:sup>
        </m:sSubSup>
      </m:oMath>
      <w:r w:rsidRPr="00B90ACD">
        <w:t xml:space="preserve"> где </w:t>
      </w:r>
      <w:r w:rsidRPr="00B90ACD">
        <w:rPr>
          <w:i/>
          <w:iCs/>
        </w:rPr>
        <w:t>p</w:t>
      </w:r>
      <w:r w:rsidR="00B90ACD">
        <w:t xml:space="preserve"> </w:t>
      </w:r>
      <w:r w:rsidRPr="00B90ACD">
        <w:t>–</w:t>
      </w:r>
      <w:r w:rsidR="00B90ACD">
        <w:t xml:space="preserve"> </w:t>
      </w:r>
      <w:r w:rsidRPr="00B90ACD">
        <w:t>большое простое число. Образующая (генератор)</w:t>
      </w:r>
      <w:r w:rsidR="00B90ACD">
        <w:t xml:space="preserve"> </w:t>
      </w:r>
      <w:r w:rsidRPr="00B90ACD">
        <w:t>g</w:t>
      </w:r>
      <w:r w:rsidR="00B90ACD">
        <w:t xml:space="preserve"> </w:t>
      </w:r>
      <w:r w:rsidRPr="00B90ACD">
        <w:t>группы находи</w:t>
      </w:r>
      <w:r w:rsidR="0076435D">
        <w:t>тся</w:t>
      </w:r>
      <w:r w:rsidR="00B90ACD">
        <w:t xml:space="preserve"> </w:t>
      </w:r>
      <w:r w:rsidRPr="00B90ACD">
        <w:t>путем проверки каждого кандидата на</w:t>
      </w:r>
      <w:r w:rsidR="00B90ACD" w:rsidRPr="00B90ACD">
        <w:t xml:space="preserve"> </w:t>
      </w:r>
      <w:r w:rsidRPr="00B90ACD">
        <w:t>условие</w:t>
      </w:r>
      <w:r w:rsidR="00B90ACD">
        <w:br/>
      </w:r>
      <m:oMath>
        <m:r>
          <w:rPr>
            <w:rFonts w:ascii="Cambria Math" w:hAnsi="Cambria Math"/>
          </w:rPr>
          <m:t>g</m:t>
        </m:r>
        <m:r>
          <w:rPr>
            <w:rFonts w:ascii="Cambria Math" w:hAnsi="Cambria Math"/>
            <w:vertAlign w:val="superscript"/>
          </w:rPr>
          <m:t>(p-1)/q</m:t>
        </m:r>
        <m:r>
          <w:rPr>
            <w:rFonts w:ascii="Cambria Math" w:hAnsi="Cambria Math"/>
            <w:vertAlign w:val="superscript"/>
          </w:rPr>
          <m:t xml:space="preserve"> </m:t>
        </m:r>
        <m:r>
          <w:rPr>
            <w:rFonts w:ascii="Cambria Math" w:hAnsi="Cambria Math" w:cs="Times New Roman"/>
          </w:rPr>
          <m:t>≠</m:t>
        </m:r>
        <m:r>
          <w:rPr>
            <w:rFonts w:ascii="Cambria Math" w:hAnsi="Cambria Math"/>
          </w:rPr>
          <m:t xml:space="preserve"> 1(mod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 xml:space="preserve">) </m:t>
        </m:r>
      </m:oMath>
      <w:r w:rsidRPr="00B90ACD">
        <w:t>для всех простых делителей </w:t>
      </w:r>
      <w:r w:rsidRPr="00B90ACD">
        <w:rPr>
          <w:i/>
          <w:iCs/>
        </w:rPr>
        <w:t>q</w:t>
      </w:r>
      <w:r w:rsidRPr="00B90ACD">
        <w:t> числа </w:t>
      </w:r>
      <w:r w:rsidRPr="00B90ACD">
        <w:rPr>
          <w:i/>
          <w:iCs/>
        </w:rPr>
        <w:t>p−</w:t>
      </w:r>
      <w:r w:rsidRPr="00B90ACD">
        <w:t>1. Это гарантирует, что </w:t>
      </w:r>
      <w:r w:rsidRPr="00B90ACD">
        <w:rPr>
          <w:i/>
          <w:iCs/>
        </w:rPr>
        <w:t>g</w:t>
      </w:r>
      <w:r w:rsidRPr="00B90ACD">
        <w:t> является первообразным корнем по модулю </w:t>
      </w:r>
      <w:r w:rsidRPr="00B90ACD">
        <w:rPr>
          <w:i/>
          <w:iCs/>
        </w:rPr>
        <w:t>p</w:t>
      </w:r>
      <w:r w:rsidRPr="00B90ACD">
        <w:t> и порождает группу.</w:t>
      </w:r>
      <w:r w:rsidR="0076435D">
        <w:t xml:space="preserve"> Результат генерации параметров криптосистемы </w:t>
      </w:r>
      <w:r w:rsidR="00163198">
        <w:t>можно увидеть</w:t>
      </w:r>
      <w:r w:rsidR="0076435D">
        <w:t xml:space="preserve"> на </w:t>
      </w:r>
      <w:r w:rsidR="0076435D">
        <w:fldChar w:fldCharType="begin"/>
      </w:r>
      <w:r w:rsidR="0076435D">
        <w:instrText xml:space="preserve"> REF _Ref197292097 \h </w:instrText>
      </w:r>
      <w:r w:rsidR="0076435D">
        <w:fldChar w:fldCharType="separate"/>
      </w:r>
      <w:r w:rsidR="0076435D">
        <w:t xml:space="preserve">рисунке </w:t>
      </w:r>
      <w:r w:rsidR="0076435D">
        <w:rPr>
          <w:noProof/>
        </w:rPr>
        <w:t>1</w:t>
      </w:r>
      <w:r w:rsidR="0076435D">
        <w:fldChar w:fldCharType="end"/>
      </w:r>
      <w:r w:rsidR="0076435D">
        <w:t>.</w:t>
      </w:r>
    </w:p>
    <w:p w14:paraId="4D2C107E" w14:textId="77777777" w:rsidR="00B90ACD" w:rsidRPr="0076435D" w:rsidRDefault="00B90ACD" w:rsidP="00B90ACD"/>
    <w:p w14:paraId="07F8EF33" w14:textId="77777777" w:rsidR="0076435D" w:rsidRDefault="0076435D" w:rsidP="0076435D">
      <w:pPr>
        <w:pStyle w:val="af8"/>
      </w:pPr>
      <w:r w:rsidRPr="0076435D">
        <w:rPr>
          <w:noProof/>
          <w:lang w:val="en-US"/>
        </w:rPr>
        <w:lastRenderedPageBreak/>
        <w:drawing>
          <wp:inline distT="0" distB="0" distL="0" distR="0" wp14:anchorId="4DAA3070" wp14:editId="2C8E8FAE">
            <wp:extent cx="3315769" cy="4233797"/>
            <wp:effectExtent l="0" t="0" r="0" b="0"/>
            <wp:docPr id="132312731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2731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863" cy="424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A4B1" w14:textId="697319F2" w:rsidR="0076435D" w:rsidRDefault="0076435D" w:rsidP="0076435D">
      <w:pPr>
        <w:pStyle w:val="ad"/>
      </w:pPr>
      <w:bookmarkStart w:id="1" w:name="_Ref197292097"/>
      <w:r>
        <w:t xml:space="preserve">Рисунок </w:t>
      </w:r>
      <w:fldSimple w:instr=" SEQ Рисунок \* ARABIC ">
        <w:r w:rsidR="00575C3C">
          <w:rPr>
            <w:noProof/>
          </w:rPr>
          <w:t>1</w:t>
        </w:r>
      </w:fldSimple>
      <w:bookmarkEnd w:id="1"/>
      <w:r>
        <w:rPr>
          <w:lang w:val="en-US"/>
        </w:rPr>
        <w:t xml:space="preserve"> – </w:t>
      </w:r>
      <w:r>
        <w:t>Генерация параметров криптосистемы</w:t>
      </w:r>
    </w:p>
    <w:p w14:paraId="530C729A" w14:textId="77777777" w:rsidR="0076435D" w:rsidRDefault="0076435D" w:rsidP="0076435D"/>
    <w:p w14:paraId="417D72DC" w14:textId="018CDA09" w:rsidR="0076435D" w:rsidRPr="0076435D" w:rsidRDefault="0076435D" w:rsidP="0076435D">
      <w:r w:rsidRPr="0076435D">
        <w:t>Закрытый</w:t>
      </w:r>
      <w:r>
        <w:t xml:space="preserve"> </w:t>
      </w:r>
      <w:r w:rsidRPr="0076435D">
        <w:t>ключ</w:t>
      </w:r>
      <w:r>
        <w:t xml:space="preserve"> </w:t>
      </w:r>
      <w:r w:rsidRPr="0076435D">
        <w:rPr>
          <w:i/>
          <w:iCs/>
        </w:rPr>
        <w:t>x</w:t>
      </w:r>
      <w:r>
        <w:t xml:space="preserve"> </w:t>
      </w:r>
      <w:r w:rsidRPr="0076435D">
        <w:t>выбира</w:t>
      </w:r>
      <w:r>
        <w:t>ется</w:t>
      </w:r>
      <w:r w:rsidRPr="0076435D">
        <w:t xml:space="preserve"> случайно из интервала [2,</w:t>
      </w:r>
      <w:r>
        <w:t xml:space="preserve"> </w:t>
      </w:r>
      <w:r w:rsidRPr="0076435D">
        <w:rPr>
          <w:i/>
          <w:iCs/>
        </w:rPr>
        <w:t>p</w:t>
      </w:r>
      <w:r>
        <w:rPr>
          <w:i/>
          <w:iCs/>
        </w:rPr>
        <w:t xml:space="preserve"> </w:t>
      </w:r>
      <w:r w:rsidRPr="0076435D">
        <w:t>−</w:t>
      </w:r>
      <w:r>
        <w:t xml:space="preserve"> </w:t>
      </w:r>
      <w:r w:rsidRPr="0076435D">
        <w:t>2]. Открытый ключ вычисл</w:t>
      </w:r>
      <w:r>
        <w:t>яется</w:t>
      </w:r>
      <w:r w:rsidRPr="0076435D">
        <w:t xml:space="preserve"> как</w:t>
      </w:r>
      <m:oMath>
        <m:r>
          <w:rPr>
            <w:rFonts w:ascii="Cambria Math" w:hAnsi="Cambria Math"/>
          </w:rPr>
          <m:t xml:space="preserve"> b </m:t>
        </m:r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  <w:vertAlign w:val="superscript"/>
          </w:rPr>
          <m:t>x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mod </m:t>
        </m:r>
        <m:r>
          <w:rPr>
            <w:rFonts w:ascii="Cambria Math" w:hAnsi="Cambria Math"/>
          </w:rPr>
          <m:t>p</m:t>
        </m:r>
      </m:oMath>
      <w:r w:rsidRPr="0076435D">
        <w:t>.</w:t>
      </w:r>
      <w:r>
        <w:t xml:space="preserve"> Результат генерации ключей </w:t>
      </w:r>
      <w:r w:rsidR="00163198">
        <w:t>можно увидеть</w:t>
      </w:r>
      <w:r>
        <w:t xml:space="preserve"> на </w:t>
      </w:r>
      <w:r>
        <w:fldChar w:fldCharType="begin"/>
      </w:r>
      <w:r>
        <w:instrText xml:space="preserve"> REF _Ref197292158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fldChar w:fldCharType="end"/>
      </w:r>
      <w:r>
        <w:t>.</w:t>
      </w:r>
    </w:p>
    <w:p w14:paraId="0AA6EF9B" w14:textId="77777777" w:rsidR="0076435D" w:rsidRPr="0076435D" w:rsidRDefault="0076435D" w:rsidP="0076435D"/>
    <w:p w14:paraId="5CAF0251" w14:textId="77777777" w:rsidR="0076435D" w:rsidRDefault="0076435D" w:rsidP="0076435D">
      <w:pPr>
        <w:pStyle w:val="af8"/>
      </w:pPr>
      <w:r w:rsidRPr="0076435D">
        <w:rPr>
          <w:noProof/>
          <w:lang w:val="en-US"/>
        </w:rPr>
        <w:drawing>
          <wp:inline distT="0" distB="0" distL="0" distR="0" wp14:anchorId="408EF7CB" wp14:editId="4A051721">
            <wp:extent cx="3478138" cy="2428802"/>
            <wp:effectExtent l="0" t="0" r="8255" b="0"/>
            <wp:docPr id="12072508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508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5619" cy="243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96D4" w14:textId="23AEBCE0" w:rsidR="0076435D" w:rsidRDefault="0076435D" w:rsidP="0076435D">
      <w:pPr>
        <w:pStyle w:val="ad"/>
      </w:pPr>
      <w:bookmarkStart w:id="2" w:name="_Ref197292158"/>
      <w:r>
        <w:t xml:space="preserve">Рисунок </w:t>
      </w:r>
      <w:fldSimple w:instr=" SEQ Рисунок \* ARABIC ">
        <w:r w:rsidR="00575C3C">
          <w:rPr>
            <w:noProof/>
          </w:rPr>
          <w:t>2</w:t>
        </w:r>
      </w:fldSimple>
      <w:bookmarkEnd w:id="2"/>
      <w:r>
        <w:t xml:space="preserve"> – Генерация ключей</w:t>
      </w:r>
    </w:p>
    <w:p w14:paraId="27AF14C4" w14:textId="77777777" w:rsidR="0076435D" w:rsidRPr="00757605" w:rsidRDefault="0076435D" w:rsidP="0076435D"/>
    <w:p w14:paraId="7940FAE3" w14:textId="056D2105" w:rsidR="00163198" w:rsidRDefault="00757605" w:rsidP="00163198">
      <w:r>
        <w:lastRenderedPageBreak/>
        <w:t>В ходе шифрования г</w:t>
      </w:r>
      <w:r w:rsidRPr="00757605">
        <w:t>енерируется случайный секретный показатель </w:t>
      </w:r>
      <w:r w:rsidRPr="00757605">
        <w:rPr>
          <w:i/>
          <w:iCs/>
        </w:rPr>
        <w:t>y</w:t>
      </w:r>
      <w:r w:rsidRPr="00757605">
        <w:t> в диапазоне от 2 до </w:t>
      </w:r>
      <w:r w:rsidRPr="00757605">
        <w:rPr>
          <w:i/>
          <w:iCs/>
        </w:rPr>
        <w:t>p</w:t>
      </w:r>
      <w:r>
        <w:rPr>
          <w:i/>
          <w:iCs/>
        </w:rPr>
        <w:t xml:space="preserve"> </w:t>
      </w:r>
      <w:r>
        <w:t xml:space="preserve">– </w:t>
      </w:r>
      <w:r w:rsidRPr="00757605">
        <w:t>2. Вычисляется первый компонент шифртекста 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  <w:vertAlign w:val="superscript"/>
          </w:rPr>
          <m:t>y</m:t>
        </m:r>
        <m:r>
          <w:rPr>
            <w:rFonts w:ascii="Cambria Math" w:hAnsi="Cambria Math"/>
            <w:vertAlign w:val="superscript"/>
          </w:rPr>
          <m:t xml:space="preserve"> </m:t>
        </m:r>
        <m:r>
          <w:rPr>
            <w:rFonts w:ascii="Cambria Math" w:hAnsi="Cambria Math"/>
          </w:rPr>
          <m:t xml:space="preserve">mod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</m:oMath>
      <w:r w:rsidRPr="00757605">
        <w:t xml:space="preserve"> где</w:t>
      </w:r>
      <w:r w:rsidR="00163198">
        <w:t xml:space="preserve"> </w:t>
      </w:r>
      <w:r w:rsidRPr="00163198">
        <w:rPr>
          <w:i/>
          <w:iCs/>
        </w:rPr>
        <w:t>g</w:t>
      </w:r>
      <w:r w:rsidR="00163198">
        <w:t xml:space="preserve"> – </w:t>
      </w:r>
      <w:r w:rsidRPr="00757605">
        <w:t>образующая группы</w:t>
      </w:r>
      <w:r w:rsidR="00163198">
        <w:t>, в</w:t>
      </w:r>
      <w:r w:rsidRPr="00757605">
        <w:t>ычисляется общий секрет</w:t>
      </w:r>
      <w:r w:rsidR="00163198">
        <w:t xml:space="preserve"> </w:t>
      </w:r>
      <m:oMath>
        <m:r>
          <w:rPr>
            <w:rFonts w:ascii="Cambria Math" w:hAnsi="Cambria Math"/>
          </w:rPr>
          <m:t>s = b</m:t>
        </m:r>
        <m:r>
          <w:rPr>
            <w:rFonts w:ascii="Cambria Math" w:hAnsi="Cambria Math"/>
            <w:vertAlign w:val="superscript"/>
          </w:rPr>
          <m:t>y</m:t>
        </m:r>
        <m:r>
          <w:rPr>
            <w:rFonts w:ascii="Cambria Math" w:hAnsi="Cambria Math"/>
          </w:rPr>
          <m:t xml:space="preserve"> mod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</m:oMath>
      <w:r w:rsidR="00163198">
        <w:t xml:space="preserve"> </w:t>
      </w:r>
      <w:r w:rsidRPr="00757605">
        <w:t>где </w:t>
      </w:r>
      <w:r w:rsidRPr="00163198">
        <w:rPr>
          <w:i/>
          <w:iCs/>
        </w:rPr>
        <w:t>b</w:t>
      </w:r>
      <w:r w:rsidRPr="00757605">
        <w:t> </w:t>
      </w:r>
      <w:r w:rsidR="00163198">
        <w:t>–</w:t>
      </w:r>
      <w:r w:rsidRPr="00757605">
        <w:t xml:space="preserve"> открытый ключ получателя.</w:t>
      </w:r>
      <w:r w:rsidR="00163198">
        <w:t xml:space="preserve"> </w:t>
      </w:r>
      <w:r w:rsidRPr="00757605">
        <w:t xml:space="preserve">Второй компонент </w:t>
      </w:r>
      <w:proofErr w:type="spellStart"/>
      <w:r w:rsidRPr="00757605">
        <w:t>шифртекста</w:t>
      </w:r>
      <w:proofErr w:type="spellEnd"/>
      <w:r w:rsidRPr="00757605">
        <w:t> </w:t>
      </w:r>
      <w:r w:rsidRPr="00163198">
        <w:rPr>
          <w:i/>
          <w:iCs/>
        </w:rPr>
        <w:t>c</w:t>
      </w:r>
      <w:r w:rsidRPr="00757605">
        <w:t> </w:t>
      </w:r>
      <w:r w:rsidR="00163198">
        <w:t>вычисляется</w:t>
      </w:r>
      <w:r w:rsidR="00163198" w:rsidRPr="00757605">
        <w:t>,</w:t>
      </w:r>
      <w:r w:rsidRPr="00757605">
        <w:t xml:space="preserve"> как</w:t>
      </w:r>
      <w:r w:rsidR="0027482D" w:rsidRPr="0027482D">
        <w:t xml:space="preserve">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 xml:space="preserve">) mod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.</m:t>
        </m:r>
      </m:oMath>
    </w:p>
    <w:p w14:paraId="67246AD7" w14:textId="3FA1E5EE" w:rsidR="00163198" w:rsidRDefault="00163198" w:rsidP="00163198">
      <w:pPr>
        <w:rPr>
          <w:i/>
          <w:iCs/>
        </w:rPr>
      </w:pPr>
      <w:r>
        <w:t>В ходе дешифрования и</w:t>
      </w:r>
      <w:r w:rsidRPr="00163198">
        <w:t>з компонента</w:t>
      </w:r>
      <w:r>
        <w:t xml:space="preserve"> </w:t>
      </w:r>
      <w:r w:rsidRPr="00163198">
        <w:rPr>
          <w:i/>
          <w:iCs/>
        </w:rPr>
        <w:t>a</w:t>
      </w:r>
      <w:r>
        <w:t xml:space="preserve"> </w:t>
      </w:r>
      <w:r w:rsidRPr="00163198">
        <w:t>и</w:t>
      </w:r>
      <w:r>
        <w:t xml:space="preserve"> </w:t>
      </w:r>
      <w:r w:rsidRPr="00163198">
        <w:t>закрытого ключа</w:t>
      </w:r>
      <w:r>
        <w:t xml:space="preserve"> </w:t>
      </w:r>
      <w:r w:rsidRPr="00163198">
        <w:rPr>
          <w:i/>
          <w:iCs/>
        </w:rPr>
        <w:t>x</w:t>
      </w:r>
      <w:r>
        <w:t xml:space="preserve"> </w:t>
      </w:r>
      <w:r w:rsidRPr="00163198">
        <w:t>вычисляется общий секрет 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vertAlign w:val="superscript"/>
          </w:rPr>
          <m:t>x</m:t>
        </m:r>
        <m:r>
          <w:rPr>
            <w:rFonts w:ascii="Cambria Math" w:hAnsi="Cambria Math"/>
          </w:rPr>
          <m:t xml:space="preserve"> mod </m:t>
        </m:r>
        <m:r>
          <w:rPr>
            <w:rFonts w:ascii="Cambria Math" w:hAnsi="Cambria Math"/>
          </w:rPr>
          <m:t>p</m:t>
        </m:r>
      </m:oMath>
      <w:r>
        <w:t xml:space="preserve">. </w:t>
      </w:r>
      <w:r w:rsidRPr="00163198">
        <w:t>Исходное сообщение восстанавливается как 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 xml:space="preserve"> = 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 – 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 xml:space="preserve">) mod </m:t>
        </m:r>
        <m:r>
          <w:rPr>
            <w:rFonts w:ascii="Cambria Math" w:hAnsi="Cambria Math"/>
          </w:rPr>
          <m:t>p</m:t>
        </m:r>
      </m:oMath>
      <w:r>
        <w:rPr>
          <w:i/>
          <w:iCs/>
        </w:rPr>
        <w:t>.</w:t>
      </w:r>
    </w:p>
    <w:p w14:paraId="6C50F8C4" w14:textId="21365750" w:rsidR="00163198" w:rsidRPr="00163198" w:rsidRDefault="00163198" w:rsidP="00163198">
      <w:r>
        <w:t xml:space="preserve">Результаты шифрования и дешифрования можно увидеть на </w:t>
      </w:r>
      <w:r>
        <w:fldChar w:fldCharType="begin"/>
      </w:r>
      <w:r>
        <w:instrText xml:space="preserve"> REF _Ref197293831 \h </w:instrText>
      </w:r>
      <w:r>
        <w:fldChar w:fldCharType="separate"/>
      </w:r>
      <w:r>
        <w:t xml:space="preserve">рисунке </w:t>
      </w:r>
      <w:r>
        <w:rPr>
          <w:noProof/>
        </w:rPr>
        <w:t>3</w:t>
      </w:r>
      <w:r>
        <w:fldChar w:fldCharType="end"/>
      </w:r>
      <w:r>
        <w:t>.</w:t>
      </w:r>
    </w:p>
    <w:p w14:paraId="3D3EE7FF" w14:textId="77777777" w:rsidR="00575C3C" w:rsidRPr="00575C3C" w:rsidRDefault="00575C3C" w:rsidP="00163198">
      <w:pPr>
        <w:ind w:firstLine="0"/>
      </w:pPr>
    </w:p>
    <w:p w14:paraId="79C0B952" w14:textId="77777777" w:rsidR="00575C3C" w:rsidRDefault="00575C3C" w:rsidP="00575C3C">
      <w:pPr>
        <w:pStyle w:val="af8"/>
      </w:pPr>
      <w:r w:rsidRPr="00575C3C">
        <w:rPr>
          <w:noProof/>
          <w:lang w:val="en-US"/>
        </w:rPr>
        <w:drawing>
          <wp:inline distT="0" distB="0" distL="0" distR="0" wp14:anchorId="579755D3" wp14:editId="04B6E9E8">
            <wp:extent cx="6300470" cy="1606550"/>
            <wp:effectExtent l="0" t="0" r="5080" b="0"/>
            <wp:docPr id="363682774" name="Рисунок 1" descr="Изображение выглядит как текст, программное обеспечение, Мультимедийное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82774" name="Рисунок 1" descr="Изображение выглядит как текст, программное обеспечение, Мультимедийное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7377" w14:textId="614EA367" w:rsidR="00575C3C" w:rsidRDefault="00575C3C" w:rsidP="00575C3C">
      <w:pPr>
        <w:pStyle w:val="ad"/>
      </w:pPr>
      <w:bookmarkStart w:id="3" w:name="_Ref197293831"/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bookmarkEnd w:id="3"/>
      <w:r w:rsidRPr="0027482D">
        <w:t xml:space="preserve"> – </w:t>
      </w:r>
      <w:r>
        <w:t>Результат шифрования и дешифрования</w:t>
      </w:r>
    </w:p>
    <w:p w14:paraId="4C6B6600" w14:textId="77777777" w:rsidR="005232C0" w:rsidRDefault="005232C0" w:rsidP="005232C0"/>
    <w:p w14:paraId="3DA8DE04" w14:textId="22BD9BA5" w:rsidR="005232C0" w:rsidRPr="00314FEA" w:rsidRDefault="00314FEA" w:rsidP="005232C0">
      <w:r w:rsidRPr="00314FEA">
        <w:t xml:space="preserve">При сравнении протоколов RSA и Эль-Гамаля можно отметить, что RSA проще в реализации благодаря работе с модульной арифметикой над составными числами и отсутствию необходимости в генерации образующей группы, тогда как Эль-Гамаль требует тщательного выбора параметров, включая большое простое число и его первообразный корень. В плане производительности RSA обычно быстрее при шифровании, особенно с малой экспонентой </w:t>
      </w:r>
      <w:r w:rsidRPr="00314FEA">
        <w:rPr>
          <w:i/>
          <w:iCs/>
          <w:lang w:val="en-US"/>
        </w:rPr>
        <w:t>e</w:t>
      </w:r>
      <w:r w:rsidRPr="00314FEA">
        <w:t xml:space="preserve"> (например, 65537), но Эль-Гамаль может быть эффективнее при дешифровании, если используются предвычисления или оптимизации для возведения в степень. Однако оба протокола уступают симметричным алгоритмам по скорости и требуют значительных вычислительных ресурсов при работе с большими ключами, что делает их менее подходящими для задач, где критична высокая производительность.</w:t>
      </w:r>
    </w:p>
    <w:p w14:paraId="123DC14A" w14:textId="5D7F4F4C" w:rsidR="00ED3508" w:rsidRDefault="00ED3508" w:rsidP="00ED3508">
      <w:pPr>
        <w:pStyle w:val="ad"/>
      </w:pPr>
    </w:p>
    <w:p w14:paraId="13B6B7A9" w14:textId="77777777" w:rsidR="004F1CCA" w:rsidRDefault="004F1CCA" w:rsidP="004F1CCA"/>
    <w:p w14:paraId="075EA393" w14:textId="6F671EE4" w:rsidR="004F1CCA" w:rsidRPr="004F1CCA" w:rsidRDefault="004F1CCA" w:rsidP="004F1CCA">
      <w:pPr>
        <w:pStyle w:val="21"/>
      </w:pPr>
      <w:r>
        <w:t>Ответы на контрольные вопросы</w:t>
      </w:r>
    </w:p>
    <w:p w14:paraId="394BF56E" w14:textId="7E43B455" w:rsidR="00163198" w:rsidRPr="00163198" w:rsidRDefault="00163198" w:rsidP="001215D4">
      <w:pPr>
        <w:pStyle w:val="af6"/>
        <w:numPr>
          <w:ilvl w:val="0"/>
          <w:numId w:val="33"/>
        </w:numPr>
      </w:pPr>
      <w:r w:rsidRPr="00163198">
        <w:rPr>
          <w:b/>
          <w:bCs/>
        </w:rPr>
        <w:t xml:space="preserve">Пусть </w:t>
      </w:r>
      <w:r w:rsidRPr="00163198">
        <w:rPr>
          <w:rFonts w:ascii="Cambria Math" w:hAnsi="Cambria Math" w:cs="Cambria Math"/>
          <w:b/>
          <w:bCs/>
        </w:rPr>
        <w:t>𝐺</w:t>
      </w:r>
      <w:r w:rsidRPr="00163198">
        <w:rPr>
          <w:b/>
          <w:bCs/>
        </w:rPr>
        <w:t xml:space="preserve"> – конечная циклическая группа с заданной образующей. Порядок группы </w:t>
      </w:r>
      <w:r w:rsidRPr="00163198">
        <w:rPr>
          <w:rFonts w:ascii="Cambria Math" w:hAnsi="Cambria Math" w:cs="Cambria Math"/>
          <w:b/>
          <w:bCs/>
        </w:rPr>
        <w:t>𝐺</w:t>
      </w:r>
      <w:r w:rsidRPr="00163198">
        <w:rPr>
          <w:b/>
          <w:bCs/>
        </w:rPr>
        <w:t xml:space="preserve"> известен и делится на простое число </w:t>
      </w:r>
      <w:r w:rsidRPr="00163198">
        <w:rPr>
          <w:rFonts w:ascii="Cambria Math" w:hAnsi="Cambria Math" w:cs="Cambria Math"/>
          <w:b/>
          <w:bCs/>
        </w:rPr>
        <w:t>𝑟</w:t>
      </w:r>
      <w:r w:rsidRPr="00163198">
        <w:rPr>
          <w:b/>
          <w:bCs/>
        </w:rPr>
        <w:t xml:space="preserve">. Как найти образующую циклической подгруппы порядка </w:t>
      </w:r>
      <w:r w:rsidRPr="00163198">
        <w:rPr>
          <w:rFonts w:ascii="Cambria Math" w:hAnsi="Cambria Math" w:cs="Cambria Math"/>
          <w:b/>
          <w:bCs/>
        </w:rPr>
        <w:t>𝑟</w:t>
      </w:r>
      <w:r w:rsidRPr="00163198">
        <w:rPr>
          <w:b/>
          <w:bCs/>
        </w:rPr>
        <w:t>?</w:t>
      </w:r>
    </w:p>
    <w:p w14:paraId="35DF3CA1" w14:textId="2C2CB32C" w:rsidR="00163198" w:rsidRDefault="006567B5" w:rsidP="0027482D">
      <w:r w:rsidRPr="006567B5">
        <w:t>Пусть</w:t>
      </w:r>
      <w:r>
        <w:t xml:space="preserve"> </w:t>
      </w:r>
      <w:r w:rsidRPr="006567B5">
        <w:rPr>
          <w:i/>
          <w:iCs/>
        </w:rPr>
        <w:t>G</w:t>
      </w:r>
      <w:r>
        <w:t xml:space="preserve"> </w:t>
      </w:r>
      <w:r w:rsidRPr="006567B5">
        <w:t>имеет порядок</w:t>
      </w:r>
      <w:r>
        <w:t xml:space="preserve"> </w:t>
      </w:r>
      <m:oMath>
        <m:r>
          <w:rPr>
            <w:rFonts w:ascii="Cambria Math" w:hAnsi="Cambria Math"/>
          </w:rPr>
          <m:t xml:space="preserve">n </m:t>
        </m:r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 xml:space="preserve">r </m:t>
        </m:r>
        <m:r>
          <w:rPr>
            <w:rFonts w:ascii="Cambria Math" w:hAnsi="Cambria Math" w:cs="Cambria Math"/>
          </w:rPr>
          <m:t xml:space="preserve">⋅ </m:t>
        </m:r>
        <m:r>
          <w:rPr>
            <w:rFonts w:ascii="Cambria Math" w:hAnsi="Cambria Math"/>
          </w:rPr>
          <m:t>k</m:t>
        </m:r>
      </m:oMath>
      <w:r w:rsidRPr="006567B5">
        <w:t>.</w:t>
      </w:r>
      <w:r>
        <w:t xml:space="preserve"> </w:t>
      </w:r>
      <w:r w:rsidRPr="006567B5">
        <w:t>Тогда образующую подгруппы порядка</w:t>
      </w:r>
      <w:r>
        <w:t xml:space="preserve"> </w:t>
      </w:r>
      <w:r w:rsidRPr="006567B5">
        <w:rPr>
          <w:i/>
          <w:iCs/>
        </w:rPr>
        <w:t>r</w:t>
      </w:r>
      <w:r>
        <w:t xml:space="preserve"> </w:t>
      </w:r>
      <w:r w:rsidRPr="006567B5">
        <w:t>можно получить как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h </m:t>
        </m:r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  <w:vertAlign w:val="superscript"/>
          </w:rPr>
          <m:t>k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mod </m:t>
        </m:r>
        <m:r>
          <w:rPr>
            <w:rFonts w:ascii="Cambria Math" w:hAnsi="Cambria Math"/>
          </w:rPr>
          <m:t>p</m:t>
        </m:r>
      </m:oMath>
      <w:r w:rsidRPr="006567B5">
        <w:t>, где</w:t>
      </w:r>
      <w:r>
        <w:t xml:space="preserve"> </w:t>
      </w:r>
      <w:r w:rsidRPr="006567B5">
        <w:rPr>
          <w:i/>
          <w:iCs/>
        </w:rPr>
        <w:t>g</w:t>
      </w:r>
      <w:r>
        <w:t xml:space="preserve"> –</w:t>
      </w:r>
      <w:r w:rsidRPr="006567B5">
        <w:t xml:space="preserve"> образующая </w:t>
      </w:r>
      <w:r w:rsidRPr="006567B5">
        <w:rPr>
          <w:i/>
          <w:iCs/>
        </w:rPr>
        <w:t>G</w:t>
      </w:r>
      <w:r w:rsidRPr="006567B5">
        <w:t>. Это следует из того, что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  <w:vertAlign w:val="superscript"/>
          </w:rPr>
          <m:t>r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  <w:vertAlign w:val="superscript"/>
          </w:rPr>
          <m:t>k</m:t>
        </m:r>
        <m:r>
          <w:rPr>
            <w:rFonts w:ascii="Cambria Math" w:hAnsi="Cambria Math" w:cs="Cambria Math"/>
            <w:vertAlign w:val="superscript"/>
          </w:rPr>
          <m:t>⋅</m:t>
        </m:r>
        <m:r>
          <w:rPr>
            <w:rFonts w:ascii="Cambria Math" w:hAnsi="Cambria Math"/>
            <w:vertAlign w:val="superscript"/>
          </w:rPr>
          <m:t>r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  <w:vertAlign w:val="superscript"/>
          </w:rPr>
          <m:t>n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≡ 1(mod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)</m:t>
        </m:r>
      </m:oMath>
      <w:r w:rsidRPr="006567B5">
        <w:t>, и </w:t>
      </w:r>
      <w:r w:rsidRPr="006567B5">
        <w:rPr>
          <w:i/>
          <w:iCs/>
        </w:rPr>
        <w:t>r</w:t>
      </w:r>
      <w:r w:rsidRPr="006567B5">
        <w:t> — минимальное такое число.</w:t>
      </w:r>
    </w:p>
    <w:p w14:paraId="0B02C666" w14:textId="77777777" w:rsidR="006567B5" w:rsidRPr="00163198" w:rsidRDefault="006567B5" w:rsidP="00163198">
      <w:pPr>
        <w:pStyle w:val="af6"/>
        <w:ind w:left="1211" w:firstLine="0"/>
      </w:pPr>
    </w:p>
    <w:p w14:paraId="4EFA9CF7" w14:textId="05B60AB6" w:rsidR="00163198" w:rsidRPr="00AE1EA3" w:rsidRDefault="00163198" w:rsidP="001215D4">
      <w:pPr>
        <w:pStyle w:val="af6"/>
        <w:numPr>
          <w:ilvl w:val="0"/>
          <w:numId w:val="33"/>
        </w:numPr>
      </w:pPr>
      <w:r w:rsidRPr="00163198">
        <w:rPr>
          <w:b/>
          <w:bCs/>
        </w:rPr>
        <w:t>Покажите, что задача Месси</w:t>
      </w:r>
      <w:r w:rsidR="00AE1EA3" w:rsidRPr="00AE1EA3">
        <w:rPr>
          <w:b/>
          <w:bCs/>
        </w:rPr>
        <w:t>-</w:t>
      </w:r>
      <w:r w:rsidRPr="00163198">
        <w:rPr>
          <w:b/>
          <w:bCs/>
        </w:rPr>
        <w:t>Омуры сводится к задаче дискретного логарифмирования.</w:t>
      </w:r>
    </w:p>
    <w:p w14:paraId="13DF3555" w14:textId="25B9B02F" w:rsidR="00AE1EA3" w:rsidRPr="00AE1EA3" w:rsidRDefault="00AE1EA3" w:rsidP="0027482D">
      <w:pPr>
        <w:rPr>
          <w:iCs/>
        </w:rPr>
      </w:pPr>
      <w:r w:rsidRPr="00AE1EA3">
        <w:t xml:space="preserve">В задаче Месси-Омура даны 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</m:oMath>
      <w:r w:rsidRPr="00AE1EA3">
        <w:t xml:space="preserve"> 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</m:oMath>
      <w:r w:rsidRPr="00AE1EA3">
        <w:t xml:space="preserve">, 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ab</m:t>
            </m:r>
          </m:sup>
        </m:sSup>
      </m:oMath>
      <w:r w:rsidRPr="00AE1EA3">
        <w:t xml:space="preserve">, требуется найти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.</m:t>
        </m:r>
      </m:oMath>
      <w:r w:rsidRPr="00AE1EA3">
        <w:t> </w:t>
      </w:r>
      <w:r w:rsidRPr="00AE1EA3">
        <w:br/>
      </w:r>
      <m:oMathPara>
        <m:oMath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  <w:lang w:val="en-US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ab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→</m:t>
          </m:r>
          <m:r>
            <w:rPr>
              <w:rFonts w:ascii="Cambria Math" w:hAnsi="Cambria Math"/>
              <w:lang w:val="en-US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387252" w14:textId="2186A6D6" w:rsidR="00AE1EA3" w:rsidRPr="00AE1EA3" w:rsidRDefault="00AE1EA3" w:rsidP="0027482D">
      <w:r w:rsidRPr="00AE1EA3">
        <w:t xml:space="preserve">Нахождение </w:t>
      </w:r>
      <w:r w:rsidRPr="00AE1EA3">
        <w:rPr>
          <w:iCs/>
        </w:rPr>
        <w:t>a</w:t>
      </w:r>
      <w:r w:rsidRPr="00AE1EA3">
        <w:t xml:space="preserve"> из уравнения является задачей дискретного логарифмирования. Если </w:t>
      </w:r>
      <w:r w:rsidRPr="00AE1EA3">
        <w:rPr>
          <w:iCs/>
        </w:rPr>
        <w:t>a</w:t>
      </w:r>
      <w:r w:rsidRPr="00AE1EA3">
        <w:t xml:space="preserve"> известно, можно найти </w:t>
      </w:r>
      <w:r w:rsidRPr="00AE1EA3">
        <w:rPr>
          <w:iCs/>
        </w:rPr>
        <w:t xml:space="preserve">t: </w:t>
      </w:r>
      <m:oMath>
        <m:rad>
          <m:radPr>
            <m:ctrlPr>
              <w:rPr>
                <w:rFonts w:ascii="Cambria Math" w:hAnsi="Cambria Math"/>
                <w:iCs/>
              </w:rPr>
            </m:ctrlPr>
          </m:radPr>
          <m:deg>
            <m:r>
              <w:rPr>
                <w:rFonts w:ascii="Cambria Math" w:hAnsi="Cambria Math"/>
                <w:lang w:val="en-US"/>
              </w:rPr>
              <m:t>a</m:t>
            </m:r>
          </m:deg>
          <m:e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a</m:t>
                </m:r>
              </m:sup>
            </m:sSup>
          </m:e>
        </m:rad>
      </m:oMath>
      <w:r w:rsidRPr="00AE1EA3">
        <w:t>.</w:t>
      </w:r>
    </w:p>
    <w:p w14:paraId="6959EE21" w14:textId="77777777" w:rsidR="00AE1EA3" w:rsidRPr="00AE1EA3" w:rsidRDefault="00AE1EA3" w:rsidP="00AE1EA3">
      <w:pPr>
        <w:pStyle w:val="af6"/>
        <w:ind w:left="1211" w:firstLine="0"/>
      </w:pPr>
    </w:p>
    <w:p w14:paraId="14E419E2" w14:textId="77777777" w:rsidR="00DD66CF" w:rsidRPr="00DD66CF" w:rsidRDefault="00163198" w:rsidP="00DD66CF">
      <w:pPr>
        <w:pStyle w:val="af6"/>
        <w:numPr>
          <w:ilvl w:val="0"/>
          <w:numId w:val="33"/>
        </w:numPr>
      </w:pPr>
      <w:r w:rsidRPr="00163198">
        <w:rPr>
          <w:b/>
          <w:bCs/>
        </w:rPr>
        <w:t>Подвержен ли протокол шифрования Эль-Гамаля к атаке на основе подобранных шифртекстов?</w:t>
      </w:r>
    </w:p>
    <w:p w14:paraId="4CBE0D0E" w14:textId="77777777" w:rsidR="00DD66CF" w:rsidRDefault="00DD66CF" w:rsidP="0027482D">
      <w:r w:rsidRPr="00DD66CF">
        <w:t>Да, подвержен. Атака проводится следующим образом:</w:t>
      </w:r>
    </w:p>
    <w:p w14:paraId="6BA20FC0" w14:textId="38B12840" w:rsidR="00DD66CF" w:rsidRDefault="00DD66CF" w:rsidP="0027482D">
      <w:r w:rsidRPr="00DD66CF">
        <w:t xml:space="preserve">Известен шифртекст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vertAlign w:val="superscript"/>
          </w:rPr>
          <m:t>y</m:t>
        </m:r>
        <m:r>
          <w:rPr>
            <w:rFonts w:ascii="Cambria Math" w:hAnsi="Cambria Math"/>
          </w:rPr>
          <m:t>, m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vertAlign w:val="superscript"/>
          </w:rPr>
          <m:t>y</m:t>
        </m:r>
        <m:r>
          <w:rPr>
            <w:rFonts w:ascii="Cambria Math" w:hAnsi="Cambria Math"/>
          </w:rPr>
          <m:t>);</m:t>
        </m:r>
      </m:oMath>
    </w:p>
    <w:p w14:paraId="7535EB41" w14:textId="77777777" w:rsidR="00DD66CF" w:rsidRDefault="00DD66CF" w:rsidP="0027482D">
      <w:r w:rsidRPr="00DD66CF">
        <w:t xml:space="preserve">Случайным образом выбираются </w:t>
      </w:r>
      <w:r w:rsidRPr="00DD66CF">
        <w:rPr>
          <w:i/>
          <w:iCs/>
        </w:rPr>
        <w:t xml:space="preserve">m' </w:t>
      </w:r>
      <w:r w:rsidRPr="00DD66CF">
        <w:t xml:space="preserve">и </w:t>
      </w:r>
      <w:r w:rsidRPr="00DD66CF">
        <w:rPr>
          <w:i/>
          <w:iCs/>
        </w:rPr>
        <w:t>y'</w:t>
      </w:r>
      <w:r w:rsidRPr="00DD66CF">
        <w:t>. </w:t>
      </w:r>
    </w:p>
    <w:p w14:paraId="68F4737D" w14:textId="69260E0A" w:rsidR="00DD66CF" w:rsidRDefault="00DD66CF" w:rsidP="0027482D">
      <w:r w:rsidRPr="00DD66CF">
        <w:t xml:space="preserve">Вычисляется </w:t>
      </w:r>
      <w:proofErr w:type="spellStart"/>
      <w:r w:rsidRPr="00DD66CF">
        <w:t>шифртекст</w:t>
      </w:r>
      <w:proofErr w:type="spellEnd"/>
      <w:r w:rsidRPr="00DD66CF">
        <w:t xml:space="preserve">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vertAlign w:val="superscript"/>
          </w:rPr>
          <m:t>y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cs="Cambria Math"/>
          </w:rPr>
          <m:t xml:space="preserve">⋅ 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vertAlign w:val="superscript"/>
          </w:rPr>
          <m:t>y'</m:t>
        </m:r>
        <m:r>
          <w:rPr>
            <w:rFonts w:ascii="Cambria Math" w:hAnsi="Cambria Math"/>
          </w:rPr>
          <m:t xml:space="preserve">, m </m:t>
        </m:r>
        <m:r>
          <w:rPr>
            <w:rFonts w:ascii="Cambria Math" w:hAnsi="Cambria Math" w:cs="Cambria Math"/>
          </w:rPr>
          <m:t xml:space="preserve">⋅ 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vertAlign w:val="superscript"/>
          </w:rPr>
          <m:t>y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cs="Cambria Math"/>
          </w:rPr>
          <m:t xml:space="preserve">⋅ </m:t>
        </m:r>
        <m:r>
          <w:rPr>
            <w:rFonts w:ascii="Cambria Math" w:hAnsi="Cambria Math"/>
          </w:rPr>
          <m:t xml:space="preserve">m' </m:t>
        </m:r>
        <m:r>
          <w:rPr>
            <w:rFonts w:ascii="Cambria Math" w:hAnsi="Cambria Math" w:cs="Cambria Math"/>
          </w:rPr>
          <m:t xml:space="preserve">⋅ 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vertAlign w:val="superscript"/>
          </w:rPr>
          <m:t>y'</m:t>
        </m:r>
        <m:r>
          <w:rPr>
            <w:rFonts w:ascii="Cambria Math" w:hAnsi="Cambria Math"/>
          </w:rPr>
          <m:t>) =</m:t>
        </m:r>
        <m:r>
          <w:rPr>
            <w:rFonts w:ascii="Cambria Math" w:hAnsi="Cambria Math"/>
          </w:rPr>
          <w:br/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vertAlign w:val="superscript"/>
          </w:rPr>
          <m:t>y + y'</m:t>
        </m:r>
        <m:r>
          <w:rPr>
            <w:rFonts w:ascii="Cambria Math" w:hAnsi="Cambria Math"/>
          </w:rPr>
          <m:t xml:space="preserve">, m </m:t>
        </m:r>
        <m:r>
          <w:rPr>
            <w:rFonts w:ascii="Cambria Math" w:hAnsi="Cambria Math" w:cs="Cambria Math"/>
          </w:rPr>
          <m:t xml:space="preserve">⋅ </m:t>
        </m:r>
        <m:r>
          <w:rPr>
            <w:rFonts w:ascii="Cambria Math" w:hAnsi="Cambria Math"/>
          </w:rPr>
          <m:t xml:space="preserve">m' </m:t>
        </m:r>
        <m:r>
          <w:rPr>
            <w:rFonts w:ascii="Cambria Math" w:hAnsi="Cambria Math" w:cs="Cambria Math"/>
          </w:rPr>
          <m:t xml:space="preserve">⋅ 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vertAlign w:val="superscript"/>
          </w:rPr>
          <m:t>y + y'</m:t>
        </m:r>
        <m:r>
          <w:rPr>
            <w:rFonts w:ascii="Cambria Math" w:hAnsi="Cambria Math"/>
          </w:rPr>
          <m:t>)</m:t>
        </m:r>
      </m:oMath>
      <w:r w:rsidRPr="00DD66CF">
        <w:t>.</w:t>
      </w:r>
    </w:p>
    <w:p w14:paraId="199A3664" w14:textId="73EE646D" w:rsidR="00DD66CF" w:rsidRDefault="00DD66CF" w:rsidP="0027482D">
      <w:r w:rsidRPr="00DD66CF">
        <w:t xml:space="preserve">Подаётся полученный шифртекст расшифровывающему оракулу. Ответ: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>m'</m:t>
        </m:r>
        <m:r>
          <w:rPr>
            <w:rFonts w:ascii="Cambria Math" w:hAnsi="Cambria Math"/>
          </w:rPr>
          <m:t>.</m:t>
        </m:r>
      </m:oMath>
    </w:p>
    <w:p w14:paraId="25908E81" w14:textId="1C651041" w:rsidR="00AE1EA3" w:rsidRPr="003F0A61" w:rsidRDefault="00DD66CF" w:rsidP="0027482D">
      <w:r w:rsidRPr="00DD66CF">
        <w:t xml:space="preserve">Исходный текст восстанавливается домножением полученного значение на </w:t>
      </w:r>
      <w:r w:rsidRPr="00DD66CF">
        <w:rPr>
          <w:i/>
          <w:iCs/>
        </w:rPr>
        <w:t>m'</w:t>
      </w:r>
      <w:r w:rsidRPr="00DD66CF">
        <w:rPr>
          <w:i/>
          <w:iCs/>
          <w:vertAlign w:val="superscript"/>
        </w:rPr>
        <w:t>-</w:t>
      </w:r>
      <w:r w:rsidRPr="00DD66CF">
        <w:rPr>
          <w:vertAlign w:val="superscript"/>
        </w:rPr>
        <w:t>1</w:t>
      </w:r>
      <w:r w:rsidRPr="00DD66CF">
        <w:t>.</w:t>
      </w:r>
    </w:p>
    <w:p w14:paraId="655586D2" w14:textId="77777777" w:rsidR="00AE1EA3" w:rsidRPr="00163198" w:rsidRDefault="00AE1EA3" w:rsidP="00AE1EA3">
      <w:pPr>
        <w:pStyle w:val="af6"/>
        <w:ind w:left="1211" w:firstLine="0"/>
      </w:pPr>
    </w:p>
    <w:p w14:paraId="5EA47EEB" w14:textId="447AEF36" w:rsidR="00AB3B6D" w:rsidRPr="00DD66CF" w:rsidRDefault="00163198" w:rsidP="00DD66CF">
      <w:pPr>
        <w:pStyle w:val="af6"/>
        <w:numPr>
          <w:ilvl w:val="0"/>
          <w:numId w:val="33"/>
        </w:numPr>
      </w:pPr>
      <w:r w:rsidRPr="00163198">
        <w:rPr>
          <w:b/>
          <w:bCs/>
        </w:rPr>
        <w:lastRenderedPageBreak/>
        <w:t>Перечислите задачи, положенные в основу схемы подписи Эль-Гамаля. Почему важно, чтобы период генератора случайных чисел, используемого в схеме подписи, был достаточно большим?</w:t>
      </w:r>
    </w:p>
    <w:p w14:paraId="376D0ED5" w14:textId="5F73CEDA" w:rsidR="00DD66CF" w:rsidRPr="00DD66CF" w:rsidRDefault="00DD66CF" w:rsidP="0027482D">
      <w:r w:rsidRPr="00DD66CF">
        <w:t>В основу схемы подписи Эль-Гамаля положены задачи дискретного логарифмирования и задача предсказания случайного числа.</w:t>
      </w:r>
      <w:r w:rsidR="009B3869">
        <w:t xml:space="preserve"> П</w:t>
      </w:r>
      <w:r w:rsidR="009B3869" w:rsidRPr="009B3869">
        <w:t xml:space="preserve">овторное использование одного и того же </w:t>
      </w:r>
      <w:r w:rsidR="009B3869">
        <w:t>случайного числа</w:t>
      </w:r>
      <w:r w:rsidR="009B3869" w:rsidRPr="009B3869">
        <w:t xml:space="preserve"> для разных сообщений позволяет вычислить секретный ключ через систему линейных уравнений. </w:t>
      </w:r>
      <w:r w:rsidR="009B3869">
        <w:t>М</w:t>
      </w:r>
      <w:r w:rsidR="009B3869" w:rsidRPr="009B3869">
        <w:t xml:space="preserve">алый период генератора делает значения </w:t>
      </w:r>
      <w:r w:rsidR="009B3869">
        <w:t>случайных чисел</w:t>
      </w:r>
      <w:r w:rsidR="009B3869" w:rsidRPr="009B3869">
        <w:t xml:space="preserve"> предсказуемыми, что открывает возможности для атак методом перебора.</w:t>
      </w:r>
    </w:p>
    <w:p w14:paraId="68ADF280" w14:textId="77777777" w:rsidR="00DD66CF" w:rsidRPr="00DD66CF" w:rsidRDefault="00DD66CF">
      <w:pPr>
        <w:spacing w:line="240" w:lineRule="auto"/>
        <w:ind w:firstLine="0"/>
        <w:rPr>
          <w:b/>
          <w:bCs/>
        </w:rPr>
      </w:pPr>
      <w:r w:rsidRPr="00DD66CF">
        <w:rPr>
          <w:b/>
          <w:bCs/>
        </w:rPr>
        <w:br w:type="page"/>
      </w:r>
    </w:p>
    <w:p w14:paraId="1E6CBD19" w14:textId="170CEA09" w:rsidR="004F1CCA" w:rsidRPr="004F1CCA" w:rsidRDefault="00C93DCC" w:rsidP="00192999">
      <w:pPr>
        <w:pStyle w:val="1"/>
        <w:jc w:val="left"/>
      </w:pPr>
      <w:r>
        <w:lastRenderedPageBreak/>
        <w:t>Выводы</w:t>
      </w:r>
    </w:p>
    <w:p w14:paraId="313806FC" w14:textId="66DDB87B" w:rsidR="006121C6" w:rsidRPr="006121C6" w:rsidRDefault="004F1CCA" w:rsidP="006121C6">
      <w:pPr>
        <w:suppressAutoHyphens/>
      </w:pPr>
      <w:r w:rsidRPr="004F1CCA">
        <w:t xml:space="preserve">В ходе выполнения лабораторной работы </w:t>
      </w:r>
      <w:r w:rsidR="006121C6">
        <w:t xml:space="preserve">была разработана программа, реализующая </w:t>
      </w:r>
      <w:r w:rsidR="006121C6" w:rsidRPr="006121C6">
        <w:t>протокол Эль-Гамаля с использованием аддитивной функции</w:t>
      </w:r>
      <w:r w:rsidR="006121C6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vertAlign w:val="superscript"/>
              </w:rPr>
              <m:t>y</m:t>
            </m:r>
          </m:e>
        </m:d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 xml:space="preserve">m </m:t>
        </m:r>
        <m:r>
          <w:rPr>
            <w:rFonts w:ascii="Cambria Math" w:hAnsi="Cambria Math"/>
          </w:rPr>
          <m:t xml:space="preserve">+ 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vertAlign w:val="superscript"/>
          </w:rPr>
          <m:t>y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mod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</m:oMath>
      <w:r w:rsidR="006121C6" w:rsidRPr="006121C6">
        <w:t xml:space="preserve"> однако потенциально уязвимо к атакам при повторном использовании случайного параметра </w:t>
      </w:r>
      <w:r w:rsidR="006121C6" w:rsidRPr="006121C6">
        <w:rPr>
          <w:i/>
          <w:iCs/>
        </w:rPr>
        <w:t>y</w:t>
      </w:r>
      <w:r w:rsidR="006121C6" w:rsidRPr="006121C6">
        <w:t> или недостаточной длине простого числа </w:t>
      </w:r>
      <w:r w:rsidR="006121C6" w:rsidRPr="006121C6">
        <w:rPr>
          <w:i/>
          <w:iCs/>
        </w:rPr>
        <w:t>p</w:t>
      </w:r>
      <w:r w:rsidR="006121C6" w:rsidRPr="006121C6">
        <w:t>. Для повышения стойкости необходимо:</w:t>
      </w:r>
    </w:p>
    <w:p w14:paraId="4D70C8B0" w14:textId="2CF915D4" w:rsidR="006121C6" w:rsidRDefault="006121C6" w:rsidP="006121C6">
      <w:pPr>
        <w:numPr>
          <w:ilvl w:val="0"/>
          <w:numId w:val="41"/>
        </w:numPr>
        <w:suppressAutoHyphens/>
      </w:pPr>
      <w:r w:rsidRPr="006121C6">
        <w:t>Использовать криптографически стойкий</w:t>
      </w:r>
      <w:r>
        <w:t xml:space="preserve"> генератор случайных чисел </w:t>
      </w:r>
      <w:r w:rsidRPr="006121C6">
        <w:t>для</w:t>
      </w:r>
      <w:r>
        <w:t xml:space="preserve"> </w:t>
      </w:r>
      <w:r w:rsidRPr="006121C6">
        <w:t>генерации </w:t>
      </w:r>
      <w:r w:rsidRPr="006121C6">
        <w:rPr>
          <w:i/>
          <w:iCs/>
        </w:rPr>
        <w:t>y</w:t>
      </w:r>
      <w:r w:rsidRPr="006121C6">
        <w:t>, чтобы исключить предсказуемость;</w:t>
      </w:r>
    </w:p>
    <w:p w14:paraId="5C01E89B" w14:textId="679F6E5D" w:rsidR="006121C6" w:rsidRPr="006121C6" w:rsidRDefault="006121C6" w:rsidP="006121C6">
      <w:pPr>
        <w:numPr>
          <w:ilvl w:val="0"/>
          <w:numId w:val="41"/>
        </w:numPr>
        <w:suppressAutoHyphens/>
      </w:pPr>
      <w:r>
        <w:t xml:space="preserve">Не использовать одно и то же число </w:t>
      </w:r>
      <w:r w:rsidRPr="006121C6">
        <w:rPr>
          <w:i/>
          <w:iCs/>
          <w:lang w:val="en-US"/>
        </w:rPr>
        <w:t>y</w:t>
      </w:r>
      <w:r w:rsidRPr="006121C6">
        <w:t>;</w:t>
      </w:r>
    </w:p>
    <w:p w14:paraId="0D17E137" w14:textId="6E7E5093" w:rsidR="00A33627" w:rsidRDefault="006121C6" w:rsidP="006121C6">
      <w:pPr>
        <w:numPr>
          <w:ilvl w:val="0"/>
          <w:numId w:val="41"/>
        </w:numPr>
        <w:suppressAutoHyphens/>
      </w:pPr>
      <w:r w:rsidRPr="006121C6">
        <w:t>Выбирать </w:t>
      </w:r>
      <w:r w:rsidRPr="006121C6">
        <w:rPr>
          <w:i/>
          <w:iCs/>
        </w:rPr>
        <w:t>p</w:t>
      </w:r>
      <w:r w:rsidRPr="006121C6">
        <w:t> длиной ≥</w:t>
      </w:r>
      <w:r>
        <w:t xml:space="preserve"> 512</w:t>
      </w:r>
      <w:r w:rsidRPr="006121C6">
        <w:t xml:space="preserve"> бит для защиты от методов логарифмирования (например, алгоритма COS)</w:t>
      </w:r>
      <w:r>
        <w:t>.</w:t>
      </w:r>
    </w:p>
    <w:p w14:paraId="13817716" w14:textId="0E23FA6B" w:rsidR="001215D4" w:rsidRDefault="001215D4" w:rsidP="001215D4">
      <w:pPr>
        <w:suppressAutoHyphens/>
      </w:pPr>
    </w:p>
    <w:p w14:paraId="154A916C" w14:textId="77777777" w:rsidR="001215D4" w:rsidRDefault="001215D4">
      <w:pPr>
        <w:spacing w:line="240" w:lineRule="auto"/>
        <w:ind w:firstLine="0"/>
      </w:pPr>
      <w:r>
        <w:br w:type="page"/>
      </w:r>
    </w:p>
    <w:p w14:paraId="7E86657B" w14:textId="39915DB7" w:rsidR="00601F8B" w:rsidRDefault="00A33627" w:rsidP="00A33627">
      <w:pPr>
        <w:pStyle w:val="1"/>
        <w:numPr>
          <w:ilvl w:val="0"/>
          <w:numId w:val="0"/>
        </w:numPr>
        <w:ind w:left="851"/>
        <w:jc w:val="right"/>
      </w:pPr>
      <w:r>
        <w:lastRenderedPageBreak/>
        <w:t>Приложение А</w:t>
      </w:r>
    </w:p>
    <w:p w14:paraId="1882CA45" w14:textId="136E0801" w:rsidR="00A33627" w:rsidRDefault="00A33627" w:rsidP="00121FFA">
      <w:r>
        <w:t xml:space="preserve">Листинг программы </w:t>
      </w:r>
      <w:r w:rsidR="005232C0">
        <w:t>реализации протокола шифрования Эль-Гамаля</w:t>
      </w:r>
      <w:r>
        <w:t>:</w:t>
      </w:r>
    </w:p>
    <w:p w14:paraId="4894A169" w14:textId="77777777" w:rsidR="005232C0" w:rsidRPr="005232C0" w:rsidRDefault="005232C0" w:rsidP="005232C0">
      <w:pPr>
        <w:pStyle w:val="af"/>
        <w:jc w:val="left"/>
      </w:pPr>
      <w:r w:rsidRPr="005232C0">
        <w:t>import random</w:t>
      </w:r>
      <w:r w:rsidRPr="005232C0">
        <w:br/>
        <w:t>from Cryptodome.Util.number import getPrime</w:t>
      </w:r>
      <w:r w:rsidRPr="005232C0">
        <w:br/>
      </w:r>
      <w:r w:rsidRPr="005232C0">
        <w:br/>
      </w:r>
      <w:r w:rsidRPr="005232C0">
        <w:br/>
        <w:t>def generate_parameters(bit_length):</w:t>
      </w:r>
      <w:r w:rsidRPr="005232C0">
        <w:br/>
        <w:t xml:space="preserve">    </w:t>
      </w:r>
      <w:r w:rsidRPr="005232C0">
        <w:rPr>
          <w:i/>
          <w:iCs/>
        </w:rPr>
        <w:t>"""</w:t>
      </w:r>
      <w:r w:rsidRPr="005232C0">
        <w:rPr>
          <w:i/>
          <w:iCs/>
        </w:rPr>
        <w:br/>
        <w:t xml:space="preserve">    Генерация параметров криптосистемы: простое число p и образующую g</w:t>
      </w:r>
      <w:r w:rsidRPr="005232C0">
        <w:rPr>
          <w:i/>
          <w:iCs/>
        </w:rPr>
        <w:br/>
        <w:t xml:space="preserve">    """</w:t>
      </w:r>
      <w:r w:rsidRPr="005232C0">
        <w:rPr>
          <w:i/>
          <w:iCs/>
        </w:rPr>
        <w:br/>
        <w:t xml:space="preserve">    </w:t>
      </w:r>
      <w:r w:rsidRPr="005232C0">
        <w:t>p = getPrime(bit_length)</w:t>
      </w:r>
      <w:r w:rsidRPr="005232C0">
        <w:br/>
      </w:r>
      <w:r w:rsidRPr="005232C0">
        <w:br/>
        <w:t xml:space="preserve">    # Находим образующую для группы Fp*</w:t>
      </w:r>
      <w:r w:rsidRPr="005232C0">
        <w:br/>
        <w:t xml:space="preserve">    def is_generator(g, p):</w:t>
      </w:r>
      <w:r w:rsidRPr="005232C0">
        <w:br/>
        <w:t xml:space="preserve">        if pow(g, p - 1, p) != 1:</w:t>
      </w:r>
      <w:r w:rsidRPr="005232C0">
        <w:br/>
        <w:t xml:space="preserve">            return False</w:t>
      </w:r>
      <w:r w:rsidRPr="005232C0">
        <w:br/>
        <w:t xml:space="preserve">        for factor in prime_factors(p - 1):</w:t>
      </w:r>
      <w:r w:rsidRPr="005232C0">
        <w:br/>
        <w:t xml:space="preserve">            if pow(g, (p - 1) // factor, p) == 1:</w:t>
      </w:r>
      <w:r w:rsidRPr="005232C0">
        <w:br/>
        <w:t xml:space="preserve">                return False</w:t>
      </w:r>
      <w:r w:rsidRPr="005232C0">
        <w:br/>
        <w:t xml:space="preserve">        return True</w:t>
      </w:r>
      <w:r w:rsidRPr="005232C0">
        <w:br/>
      </w:r>
      <w:r w:rsidRPr="005232C0">
        <w:br/>
        <w:t xml:space="preserve">    def prime_factors(n):</w:t>
      </w:r>
      <w:r w:rsidRPr="005232C0">
        <w:br/>
        <w:t xml:space="preserve">        factors = set()</w:t>
      </w:r>
      <w:r w:rsidRPr="005232C0">
        <w:br/>
        <w:t xml:space="preserve">        while n % 2 == 0:</w:t>
      </w:r>
      <w:r w:rsidRPr="005232C0">
        <w:br/>
        <w:t xml:space="preserve">            factors.add(2)</w:t>
      </w:r>
      <w:r w:rsidRPr="005232C0">
        <w:br/>
        <w:t xml:space="preserve">            n = n // 2</w:t>
      </w:r>
      <w:r w:rsidRPr="005232C0">
        <w:br/>
        <w:t xml:space="preserve">        i = 3</w:t>
      </w:r>
      <w:r w:rsidRPr="005232C0">
        <w:br/>
        <w:t xml:space="preserve">        while i * i &lt;= n:</w:t>
      </w:r>
      <w:r w:rsidRPr="005232C0">
        <w:br/>
        <w:t xml:space="preserve">            while n % i == 0:</w:t>
      </w:r>
      <w:r w:rsidRPr="005232C0">
        <w:br/>
        <w:t xml:space="preserve">                factors.add(i)</w:t>
      </w:r>
      <w:r w:rsidRPr="005232C0">
        <w:br/>
        <w:t xml:space="preserve">                n = n // i</w:t>
      </w:r>
      <w:r w:rsidRPr="005232C0">
        <w:br/>
        <w:t xml:space="preserve">            i += 2</w:t>
      </w:r>
      <w:r w:rsidRPr="005232C0">
        <w:br/>
        <w:t xml:space="preserve">        if n &gt; 2:</w:t>
      </w:r>
      <w:r w:rsidRPr="005232C0">
        <w:br/>
        <w:t xml:space="preserve">            factors.add(n)</w:t>
      </w:r>
      <w:r w:rsidRPr="005232C0">
        <w:br/>
      </w:r>
      <w:r w:rsidRPr="005232C0">
        <w:lastRenderedPageBreak/>
        <w:t xml:space="preserve">        return factors</w:t>
      </w:r>
      <w:r w:rsidRPr="005232C0">
        <w:br/>
      </w:r>
      <w:r w:rsidRPr="005232C0">
        <w:br/>
        <w:t xml:space="preserve">    # Ищем образующую</w:t>
      </w:r>
      <w:r w:rsidRPr="005232C0">
        <w:br/>
        <w:t xml:space="preserve">    for g in range(2, p):</w:t>
      </w:r>
      <w:r w:rsidRPr="005232C0">
        <w:br/>
        <w:t xml:space="preserve">        if is_generator(g, p):</w:t>
      </w:r>
      <w:r w:rsidRPr="005232C0">
        <w:br/>
        <w:t xml:space="preserve">            return {'prime': p, 'generator': g}</w:t>
      </w:r>
      <w:r w:rsidRPr="005232C0">
        <w:br/>
      </w:r>
      <w:r w:rsidRPr="005232C0">
        <w:br/>
        <w:t xml:space="preserve">    raise ValueError("Не удалось найти образующую")</w:t>
      </w:r>
      <w:r w:rsidRPr="005232C0">
        <w:br/>
      </w:r>
      <w:r w:rsidRPr="005232C0">
        <w:br/>
      </w:r>
      <w:r w:rsidRPr="005232C0">
        <w:br/>
        <w:t>def generate_keypair(params):</w:t>
      </w:r>
      <w:r w:rsidRPr="005232C0">
        <w:br/>
        <w:t xml:space="preserve">    </w:t>
      </w:r>
      <w:r w:rsidRPr="005232C0">
        <w:rPr>
          <w:i/>
          <w:iCs/>
        </w:rPr>
        <w:t>"""</w:t>
      </w:r>
      <w:r w:rsidRPr="005232C0">
        <w:rPr>
          <w:i/>
          <w:iCs/>
        </w:rPr>
        <w:br/>
        <w:t xml:space="preserve">    Генерация пары ключей (открытый и закрытый)</w:t>
      </w:r>
      <w:r w:rsidRPr="005232C0">
        <w:rPr>
          <w:i/>
          <w:iCs/>
        </w:rPr>
        <w:br/>
        <w:t xml:space="preserve">    """</w:t>
      </w:r>
      <w:r w:rsidRPr="005232C0">
        <w:rPr>
          <w:i/>
          <w:iCs/>
        </w:rPr>
        <w:br/>
        <w:t xml:space="preserve">    </w:t>
      </w:r>
      <w:r w:rsidRPr="005232C0">
        <w:t>p = params['prime']</w:t>
      </w:r>
      <w:r w:rsidRPr="005232C0">
        <w:br/>
        <w:t xml:space="preserve">    g = params['generator']</w:t>
      </w:r>
      <w:r w:rsidRPr="005232C0">
        <w:br/>
      </w:r>
      <w:r w:rsidRPr="005232C0">
        <w:br/>
        <w:t xml:space="preserve">    x = random.randint(2, p - 2)  # закрытый ключ</w:t>
      </w:r>
      <w:r w:rsidRPr="005232C0">
        <w:br/>
        <w:t xml:space="preserve">    b = pow(g, x, p)  # открытый ключ</w:t>
      </w:r>
      <w:r w:rsidRPr="005232C0">
        <w:br/>
      </w:r>
      <w:r w:rsidRPr="005232C0">
        <w:br/>
        <w:t xml:space="preserve">    return {'public_key': b, 'private_key': x}</w:t>
      </w:r>
      <w:r w:rsidRPr="005232C0">
        <w:br/>
      </w:r>
      <w:r w:rsidRPr="005232C0">
        <w:br/>
      </w:r>
      <w:r w:rsidRPr="005232C0">
        <w:br/>
        <w:t>def int_to_asn1_integer(num):</w:t>
      </w:r>
      <w:r w:rsidRPr="005232C0">
        <w:br/>
        <w:t xml:space="preserve">    </w:t>
      </w:r>
      <w:r w:rsidRPr="005232C0">
        <w:rPr>
          <w:i/>
          <w:iCs/>
        </w:rPr>
        <w:t>"""Преобразование целого числа в ASN.1 INTEGER"""</w:t>
      </w:r>
      <w:r w:rsidRPr="005232C0">
        <w:rPr>
          <w:i/>
          <w:iCs/>
        </w:rPr>
        <w:br/>
      </w:r>
      <w:r w:rsidRPr="005232C0">
        <w:rPr>
          <w:i/>
          <w:iCs/>
        </w:rPr>
        <w:br/>
        <w:t xml:space="preserve">    </w:t>
      </w:r>
      <w:r w:rsidRPr="005232C0">
        <w:t>bytes_data = num.to_bytes((num.bit_length() + 7) // 8, byteorder='big')</w:t>
      </w:r>
      <w:r w:rsidRPr="005232C0">
        <w:br/>
      </w:r>
      <w:r w:rsidRPr="005232C0">
        <w:br/>
        <w:t xml:space="preserve">    # Удаляем ведущие нули</w:t>
      </w:r>
      <w:r w:rsidRPr="005232C0">
        <w:br/>
        <w:t xml:space="preserve">    if bytes_data[0] &amp; 0x80:</w:t>
      </w:r>
      <w:r w:rsidRPr="005232C0">
        <w:br/>
        <w:t xml:space="preserve">        bytes_data = b'\x00' + bytes_data</w:t>
      </w:r>
      <w:r w:rsidRPr="005232C0">
        <w:br/>
      </w:r>
      <w:r w:rsidRPr="005232C0">
        <w:br/>
        <w:t xml:space="preserve">    # Определяем длину</w:t>
      </w:r>
      <w:r w:rsidRPr="005232C0">
        <w:br/>
        <w:t xml:space="preserve">    length = len(bytes_data)</w:t>
      </w:r>
      <w:r w:rsidRPr="005232C0">
        <w:br/>
        <w:t xml:space="preserve">    if length &lt; 0x80:</w:t>
      </w:r>
      <w:r w:rsidRPr="005232C0">
        <w:br/>
      </w:r>
      <w:r w:rsidRPr="005232C0">
        <w:lastRenderedPageBreak/>
        <w:t xml:space="preserve">        length_bytes = bytes([length])</w:t>
      </w:r>
      <w:r w:rsidRPr="005232C0">
        <w:br/>
        <w:t xml:space="preserve">    else:</w:t>
      </w:r>
      <w:r w:rsidRPr="005232C0">
        <w:br/>
        <w:t xml:space="preserve">        length_bytes = bytes([0x80 | (length.bit_length() + 7) // 8]) + length.to_bytes((length.bit_length() + 7) // 8,'big')</w:t>
      </w:r>
      <w:r w:rsidRPr="005232C0">
        <w:br/>
      </w:r>
      <w:r w:rsidRPr="005232C0">
        <w:br/>
        <w:t xml:space="preserve">    return b'\x02' + length_bytes + bytes_data</w:t>
      </w:r>
      <w:r w:rsidRPr="005232C0">
        <w:br/>
      </w:r>
      <w:r w:rsidRPr="005232C0">
        <w:br/>
      </w:r>
      <w:r w:rsidRPr="005232C0">
        <w:br/>
        <w:t>def sequence_to_asn1(elements):</w:t>
      </w:r>
      <w:r w:rsidRPr="005232C0">
        <w:br/>
        <w:t xml:space="preserve">    </w:t>
      </w:r>
      <w:r w:rsidRPr="005232C0">
        <w:rPr>
          <w:i/>
          <w:iCs/>
        </w:rPr>
        <w:t>"""Преобразование последовательности в ASN.1 SEQUENCE"""</w:t>
      </w:r>
      <w:r w:rsidRPr="005232C0">
        <w:rPr>
          <w:i/>
          <w:iCs/>
        </w:rPr>
        <w:br/>
        <w:t xml:space="preserve">    </w:t>
      </w:r>
      <w:r w:rsidRPr="005232C0">
        <w:t>content = b''.join(elements)</w:t>
      </w:r>
      <w:r w:rsidRPr="005232C0">
        <w:br/>
        <w:t xml:space="preserve">    length = len(content)</w:t>
      </w:r>
      <w:r w:rsidRPr="005232C0">
        <w:br/>
      </w:r>
      <w:r w:rsidRPr="005232C0">
        <w:br/>
        <w:t xml:space="preserve">    if length &lt; 0x80:</w:t>
      </w:r>
      <w:r w:rsidRPr="005232C0">
        <w:br/>
        <w:t xml:space="preserve">        length_bytes = bytes([length])</w:t>
      </w:r>
      <w:r w:rsidRPr="005232C0">
        <w:br/>
        <w:t xml:space="preserve">    else:</w:t>
      </w:r>
      <w:r w:rsidRPr="005232C0">
        <w:br/>
        <w:t xml:space="preserve">        length_bytes = bytes([0x80 | (length.bit_length() + 7) // 8]) + length.to_bytes((length.bit_length() + 7) // 8,</w:t>
      </w:r>
      <w:r w:rsidRPr="005232C0">
        <w:br/>
        <w:t xml:space="preserve">                                                                                        'big')</w:t>
      </w:r>
      <w:r w:rsidRPr="005232C0">
        <w:br/>
      </w:r>
      <w:r w:rsidRPr="005232C0">
        <w:br/>
        <w:t xml:space="preserve">    return b'\x30' + length_bytes + content</w:t>
      </w:r>
      <w:r w:rsidRPr="005232C0">
        <w:br/>
      </w:r>
      <w:r w:rsidRPr="005232C0">
        <w:br/>
      </w:r>
      <w:r w:rsidRPr="005232C0">
        <w:br/>
        <w:t>def decrypt_message(asn1_data, private_key, params):</w:t>
      </w:r>
      <w:r w:rsidRPr="005232C0">
        <w:br/>
        <w:t xml:space="preserve">    </w:t>
      </w:r>
      <w:r w:rsidRPr="005232C0">
        <w:rPr>
          <w:i/>
          <w:iCs/>
        </w:rPr>
        <w:t>"""Дешифрование ASN.1 структуры"""</w:t>
      </w:r>
      <w:r w:rsidRPr="005232C0">
        <w:rPr>
          <w:i/>
          <w:iCs/>
        </w:rPr>
        <w:br/>
        <w:t xml:space="preserve">    </w:t>
      </w:r>
      <w:r w:rsidRPr="005232C0">
        <w:t>p = params['prime']</w:t>
      </w:r>
      <w:r w:rsidRPr="005232C0">
        <w:br/>
        <w:t xml:space="preserve">    x = private_key</w:t>
      </w:r>
      <w:r w:rsidRPr="005232C0">
        <w:br/>
      </w:r>
      <w:r w:rsidRPr="005232C0">
        <w:br/>
        <w:t xml:space="preserve">    # Разбираем ASN.1 структуру шифртекста</w:t>
      </w:r>
      <w:r w:rsidRPr="005232C0">
        <w:br/>
        <w:t xml:space="preserve">    ptr = 0</w:t>
      </w:r>
      <w:r w:rsidRPr="005232C0">
        <w:br/>
        <w:t xml:space="preserve">    if asn1_data[ptr] != 0x30:</w:t>
      </w:r>
      <w:r w:rsidRPr="005232C0">
        <w:br/>
        <w:t xml:space="preserve">        raise ValueError("Invalid ASN.1 sequence")</w:t>
      </w:r>
      <w:r w:rsidRPr="005232C0">
        <w:br/>
        <w:t xml:space="preserve">    ptr += 1</w:t>
      </w:r>
      <w:r w:rsidRPr="005232C0">
        <w:br/>
      </w:r>
      <w:r w:rsidRPr="005232C0">
        <w:br/>
        <w:t xml:space="preserve">    # Читаем длину последовательности</w:t>
      </w:r>
      <w:r w:rsidRPr="005232C0">
        <w:br/>
      </w:r>
      <w:r w:rsidRPr="005232C0">
        <w:lastRenderedPageBreak/>
        <w:t xml:space="preserve">    length_byte = asn1_data[ptr]</w:t>
      </w:r>
      <w:r w:rsidRPr="005232C0">
        <w:br/>
        <w:t xml:space="preserve">    ptr += 1</w:t>
      </w:r>
      <w:r w:rsidRPr="005232C0">
        <w:br/>
        <w:t xml:space="preserve">    if length_byte &amp; 0x80:</w:t>
      </w:r>
      <w:r w:rsidRPr="005232C0">
        <w:br/>
        <w:t xml:space="preserve">        length_len = length_byte &amp; 0x7F</w:t>
      </w:r>
      <w:r w:rsidRPr="005232C0">
        <w:br/>
        <w:t xml:space="preserve">        ptr += length_len</w:t>
      </w:r>
      <w:r w:rsidRPr="005232C0">
        <w:br/>
      </w:r>
      <w:r w:rsidRPr="005232C0">
        <w:br/>
        <w:t xml:space="preserve">    # Читаем a</w:t>
      </w:r>
      <w:r w:rsidRPr="005232C0">
        <w:br/>
        <w:t xml:space="preserve">    if asn1_data[ptr] != 0x02:</w:t>
      </w:r>
      <w:r w:rsidRPr="005232C0">
        <w:br/>
        <w:t xml:space="preserve">        raise ValueError("Expected INTEGER (a)")</w:t>
      </w:r>
      <w:r w:rsidRPr="005232C0">
        <w:br/>
        <w:t xml:space="preserve">    ptr += 1</w:t>
      </w:r>
      <w:r w:rsidRPr="005232C0">
        <w:br/>
      </w:r>
      <w:r w:rsidRPr="005232C0">
        <w:br/>
        <w:t xml:space="preserve">    a_len_byte = asn1_data[ptr]</w:t>
      </w:r>
      <w:r w:rsidRPr="005232C0">
        <w:br/>
        <w:t xml:space="preserve">    ptr += 1</w:t>
      </w:r>
      <w:r w:rsidRPr="005232C0">
        <w:br/>
        <w:t xml:space="preserve">    if a_len_byte &amp; 0x80:</w:t>
      </w:r>
      <w:r w:rsidRPr="005232C0">
        <w:br/>
        <w:t xml:space="preserve">        a_len_len = a_len_byte &amp; 0x7F</w:t>
      </w:r>
      <w:r w:rsidRPr="005232C0">
        <w:br/>
        <w:t xml:space="preserve">        a_len = int.from_bytes(asn1_data[ptr:ptr + a_len_len], 'big')</w:t>
      </w:r>
      <w:r w:rsidRPr="005232C0">
        <w:br/>
        <w:t xml:space="preserve">        ptr += a_len_len</w:t>
      </w:r>
      <w:r w:rsidRPr="005232C0">
        <w:br/>
        <w:t xml:space="preserve">    else:</w:t>
      </w:r>
      <w:r w:rsidRPr="005232C0">
        <w:br/>
        <w:t xml:space="preserve">        a_len = a_len_byte</w:t>
      </w:r>
      <w:r w:rsidRPr="005232C0">
        <w:br/>
      </w:r>
      <w:r w:rsidRPr="005232C0">
        <w:br/>
        <w:t xml:space="preserve">    a = int.from_bytes(asn1_data[ptr:ptr + a_len], 'big')</w:t>
      </w:r>
      <w:r w:rsidRPr="005232C0">
        <w:br/>
        <w:t xml:space="preserve">    ptr += a_len</w:t>
      </w:r>
      <w:r w:rsidRPr="005232C0">
        <w:br/>
      </w:r>
      <w:r w:rsidRPr="005232C0">
        <w:br/>
        <w:t xml:space="preserve">    # Читаем c</w:t>
      </w:r>
      <w:r w:rsidRPr="005232C0">
        <w:br/>
        <w:t xml:space="preserve">    if asn1_data[ptr] != 0x02:</w:t>
      </w:r>
      <w:r w:rsidRPr="005232C0">
        <w:br/>
        <w:t xml:space="preserve">        raise ValueError("Expected INTEGER (c)")</w:t>
      </w:r>
      <w:r w:rsidRPr="005232C0">
        <w:br/>
        <w:t xml:space="preserve">    ptr += 1</w:t>
      </w:r>
      <w:r w:rsidRPr="005232C0">
        <w:br/>
      </w:r>
      <w:r w:rsidRPr="005232C0">
        <w:br/>
        <w:t xml:space="preserve">    c_len_byte = asn1_data[ptr]</w:t>
      </w:r>
      <w:r w:rsidRPr="005232C0">
        <w:br/>
        <w:t xml:space="preserve">    ptr += 1</w:t>
      </w:r>
      <w:r w:rsidRPr="005232C0">
        <w:br/>
        <w:t xml:space="preserve">    if c_len_byte &amp; 0x80:</w:t>
      </w:r>
      <w:r w:rsidRPr="005232C0">
        <w:br/>
        <w:t xml:space="preserve">        c_len_len = c_len_byte &amp; 0x7F</w:t>
      </w:r>
      <w:r w:rsidRPr="005232C0">
        <w:br/>
        <w:t xml:space="preserve">        c_len = int.from_bytes(asn1_data[ptr:ptr + c_len_len], 'big')</w:t>
      </w:r>
      <w:r w:rsidRPr="005232C0">
        <w:br/>
        <w:t xml:space="preserve">        ptr += c_len_len</w:t>
      </w:r>
      <w:r w:rsidRPr="005232C0">
        <w:br/>
      </w:r>
      <w:r w:rsidRPr="005232C0">
        <w:lastRenderedPageBreak/>
        <w:t xml:space="preserve">    else:</w:t>
      </w:r>
      <w:r w:rsidRPr="005232C0">
        <w:br/>
        <w:t xml:space="preserve">        c_len = c_len_byte</w:t>
      </w:r>
      <w:r w:rsidRPr="005232C0">
        <w:br/>
      </w:r>
      <w:r w:rsidRPr="005232C0">
        <w:br/>
        <w:t xml:space="preserve">    c = int.from_bytes(asn1_data[ptr:ptr + c_len], 'big')</w:t>
      </w:r>
      <w:r w:rsidRPr="005232C0">
        <w:br/>
      </w:r>
      <w:r w:rsidRPr="005232C0">
        <w:br/>
        <w:t xml:space="preserve">    # Дешифруем сообщение</w:t>
      </w:r>
      <w:r w:rsidRPr="005232C0">
        <w:br/>
        <w:t xml:space="preserve">    s = pow(a, x, p)</w:t>
      </w:r>
      <w:r w:rsidRPr="005232C0">
        <w:br/>
        <w:t xml:space="preserve">    m = (c - s) % p</w:t>
      </w:r>
      <w:r w:rsidRPr="005232C0">
        <w:br/>
      </w:r>
      <w:r w:rsidRPr="005232C0">
        <w:br/>
        <w:t xml:space="preserve">    return m</w:t>
      </w:r>
      <w:r w:rsidRPr="005232C0">
        <w:br/>
      </w:r>
      <w:r w:rsidRPr="005232C0">
        <w:br/>
      </w:r>
      <w:r w:rsidRPr="005232C0">
        <w:br/>
        <w:t>def encrypt_file(input_file, output_file, public_key, params):</w:t>
      </w:r>
      <w:r w:rsidRPr="005232C0">
        <w:br/>
        <w:t xml:space="preserve">    </w:t>
      </w:r>
      <w:r w:rsidRPr="005232C0">
        <w:rPr>
          <w:i/>
          <w:iCs/>
        </w:rPr>
        <w:t>"""</w:t>
      </w:r>
      <w:r w:rsidRPr="005232C0">
        <w:rPr>
          <w:i/>
          <w:iCs/>
        </w:rPr>
        <w:br/>
        <w:t xml:space="preserve">    Шифрование файла с сохранением в ASN.1 формате</w:t>
      </w:r>
      <w:r w:rsidRPr="005232C0">
        <w:rPr>
          <w:i/>
          <w:iCs/>
        </w:rPr>
        <w:br/>
        <w:t xml:space="preserve">    """</w:t>
      </w:r>
      <w:r w:rsidRPr="005232C0">
        <w:rPr>
          <w:i/>
          <w:iCs/>
        </w:rPr>
        <w:br/>
        <w:t xml:space="preserve">    </w:t>
      </w:r>
      <w:r w:rsidRPr="005232C0">
        <w:t>p = params['prime']</w:t>
      </w:r>
      <w:r w:rsidRPr="005232C0">
        <w:br/>
        <w:t xml:space="preserve">    g = params['generator']</w:t>
      </w:r>
      <w:r w:rsidRPr="005232C0">
        <w:br/>
        <w:t xml:space="preserve">    b = public_key</w:t>
      </w:r>
      <w:r w:rsidRPr="005232C0">
        <w:br/>
      </w:r>
      <w:r w:rsidRPr="005232C0">
        <w:br/>
        <w:t xml:space="preserve">    with open(input_file, 'rb') as f:</w:t>
      </w:r>
      <w:r w:rsidRPr="005232C0">
        <w:br/>
        <w:t xml:space="preserve">        plaintext = f.read()</w:t>
      </w:r>
      <w:r w:rsidRPr="005232C0">
        <w:br/>
      </w:r>
      <w:r w:rsidRPr="005232C0">
        <w:br/>
        <w:t xml:space="preserve">    m = int.from_bytes(plaintext, byteorder='big')</w:t>
      </w:r>
      <w:r w:rsidRPr="005232C0">
        <w:br/>
        <w:t xml:space="preserve">    if m &gt;= p:</w:t>
      </w:r>
      <w:r w:rsidRPr="005232C0">
        <w:br/>
        <w:t xml:space="preserve">        raise ValueError("Сообщение слишком большое для выбранного простого числа")</w:t>
      </w:r>
      <w:r w:rsidRPr="005232C0">
        <w:br/>
      </w:r>
      <w:r w:rsidRPr="005232C0">
        <w:br/>
        <w:t xml:space="preserve">    # Шифруем сообщение</w:t>
      </w:r>
      <w:r w:rsidRPr="005232C0">
        <w:br/>
        <w:t xml:space="preserve">    y = random.randint(2, p - 2)</w:t>
      </w:r>
      <w:r w:rsidRPr="005232C0">
        <w:br/>
        <w:t xml:space="preserve">    a = pow(g, y, p)</w:t>
      </w:r>
      <w:r w:rsidRPr="005232C0">
        <w:br/>
        <w:t xml:space="preserve">    s = pow(b, y, p)</w:t>
      </w:r>
      <w:r w:rsidRPr="005232C0">
        <w:br/>
        <w:t xml:space="preserve">    c = (m + s) % p</w:t>
      </w:r>
      <w:r w:rsidRPr="005232C0">
        <w:br/>
      </w:r>
      <w:r w:rsidRPr="005232C0">
        <w:br/>
        <w:t xml:space="preserve">    a_asn1 = int_to_asn1_integer(a)</w:t>
      </w:r>
      <w:r w:rsidRPr="005232C0">
        <w:br/>
        <w:t xml:space="preserve">    c_asn1 = int_to_asn1_integer(c)</w:t>
      </w:r>
      <w:r w:rsidRPr="005232C0">
        <w:br/>
      </w:r>
      <w:r w:rsidRPr="005232C0">
        <w:lastRenderedPageBreak/>
        <w:t xml:space="preserve">    ciphertext_asn1 = sequence_to_asn1([a_asn1, c_asn1])</w:t>
      </w:r>
      <w:r w:rsidRPr="005232C0">
        <w:br/>
      </w:r>
      <w:r w:rsidRPr="005232C0">
        <w:br/>
        <w:t xml:space="preserve">    prime_asn1 = int_to_asn1_integer(p)</w:t>
      </w:r>
      <w:r w:rsidRPr="005232C0">
        <w:br/>
        <w:t xml:space="preserve">    generator_asn1 = int_to_asn1_integer(g)</w:t>
      </w:r>
      <w:r w:rsidRPr="005232C0">
        <w:br/>
        <w:t xml:space="preserve">    params_asn1 = sequence_to_asn1([prime_asn1, generator_asn1])</w:t>
      </w:r>
      <w:r w:rsidRPr="005232C0">
        <w:br/>
      </w:r>
      <w:r w:rsidRPr="005232C0">
        <w:br/>
        <w:t xml:space="preserve">    public_key_asn1 = int_to_asn1_integer(b)</w:t>
      </w:r>
      <w:r w:rsidRPr="005232C0">
        <w:br/>
      </w:r>
      <w:r w:rsidRPr="005232C0">
        <w:br/>
        <w:t xml:space="preserve">    # Полная структура файла</w:t>
      </w:r>
      <w:r w:rsidRPr="005232C0">
        <w:br/>
        <w:t xml:space="preserve">    file_content = sequence_to_asn1([</w:t>
      </w:r>
      <w:r w:rsidRPr="005232C0">
        <w:br/>
        <w:t xml:space="preserve">        int_to_asn1_integer(0x80010202),</w:t>
      </w:r>
      <w:r w:rsidRPr="005232C0">
        <w:br/>
        <w:t xml:space="preserve">        public_key_asn1,</w:t>
      </w:r>
      <w:r w:rsidRPr="005232C0">
        <w:br/>
        <w:t xml:space="preserve">        params_asn1,</w:t>
      </w:r>
      <w:r w:rsidRPr="005232C0">
        <w:br/>
        <w:t xml:space="preserve">        ciphertext_asn1</w:t>
      </w:r>
      <w:r w:rsidRPr="005232C0">
        <w:br/>
        <w:t xml:space="preserve">    ])</w:t>
      </w:r>
      <w:r w:rsidRPr="005232C0">
        <w:br/>
      </w:r>
      <w:r w:rsidRPr="005232C0">
        <w:br/>
        <w:t xml:space="preserve">    with open(output_file, 'wb') as f:</w:t>
      </w:r>
      <w:r w:rsidRPr="005232C0">
        <w:br/>
        <w:t xml:space="preserve">        f.write(file_content)</w:t>
      </w:r>
      <w:r w:rsidRPr="005232C0">
        <w:br/>
      </w:r>
      <w:r w:rsidRPr="005232C0">
        <w:br/>
      </w:r>
      <w:r w:rsidRPr="005232C0">
        <w:br/>
        <w:t>def decrypt_file(input_file, output_file, private_key, params):</w:t>
      </w:r>
      <w:r w:rsidRPr="005232C0">
        <w:br/>
        <w:t xml:space="preserve">    </w:t>
      </w:r>
      <w:r w:rsidRPr="005232C0">
        <w:rPr>
          <w:i/>
          <w:iCs/>
        </w:rPr>
        <w:t>"""</w:t>
      </w:r>
      <w:r w:rsidRPr="005232C0">
        <w:rPr>
          <w:i/>
          <w:iCs/>
        </w:rPr>
        <w:br/>
        <w:t xml:space="preserve">    Дешифрование файла в ASN.1 формате (финальная версия)</w:t>
      </w:r>
      <w:r w:rsidRPr="005232C0">
        <w:rPr>
          <w:i/>
          <w:iCs/>
        </w:rPr>
        <w:br/>
        <w:t xml:space="preserve">    """</w:t>
      </w:r>
      <w:r w:rsidRPr="005232C0">
        <w:rPr>
          <w:i/>
          <w:iCs/>
        </w:rPr>
        <w:br/>
        <w:t xml:space="preserve">    </w:t>
      </w:r>
      <w:r w:rsidRPr="005232C0">
        <w:t>with open(input_file, 'rb') as f:</w:t>
      </w:r>
      <w:r w:rsidRPr="005232C0">
        <w:br/>
        <w:t xml:space="preserve">        data = f.read()</w:t>
      </w:r>
      <w:r w:rsidRPr="005232C0">
        <w:br/>
      </w:r>
      <w:r w:rsidRPr="005232C0">
        <w:br/>
        <w:t xml:space="preserve">    ptr = 0</w:t>
      </w:r>
      <w:r w:rsidRPr="005232C0">
        <w:br/>
        <w:t xml:space="preserve">    if data[ptr] != 0x30:</w:t>
      </w:r>
      <w:r w:rsidRPr="005232C0">
        <w:br/>
        <w:t xml:space="preserve">        raise ValueError("Invalid ASN.1 file format")</w:t>
      </w:r>
      <w:r w:rsidRPr="005232C0">
        <w:br/>
        <w:t xml:space="preserve">    ptr += 1</w:t>
      </w:r>
      <w:r w:rsidRPr="005232C0">
        <w:br/>
      </w:r>
      <w:r w:rsidRPr="005232C0">
        <w:br/>
        <w:t xml:space="preserve">    # Читаем длину файла</w:t>
      </w:r>
      <w:r w:rsidRPr="005232C0">
        <w:br/>
        <w:t xml:space="preserve">    length_byte = data[ptr]</w:t>
      </w:r>
      <w:r w:rsidRPr="005232C0">
        <w:br/>
        <w:t xml:space="preserve">    ptr += 1</w:t>
      </w:r>
      <w:r w:rsidRPr="005232C0">
        <w:br/>
        <w:t xml:space="preserve">    if length_byte &amp; 0x80:</w:t>
      </w:r>
      <w:r w:rsidRPr="005232C0">
        <w:br/>
      </w:r>
      <w:r w:rsidRPr="005232C0">
        <w:lastRenderedPageBreak/>
        <w:t xml:space="preserve">        length_len = length_byte &amp; 0x7F</w:t>
      </w:r>
      <w:r w:rsidRPr="005232C0">
        <w:br/>
        <w:t xml:space="preserve">        ptr += length_len</w:t>
      </w:r>
      <w:r w:rsidRPr="005232C0">
        <w:br/>
      </w:r>
      <w:r w:rsidRPr="005232C0">
        <w:br/>
        <w:t xml:space="preserve">    # Пропускаем идентификатор алгоритма</w:t>
      </w:r>
      <w:r w:rsidRPr="005232C0">
        <w:br/>
        <w:t xml:space="preserve">    if data[ptr] != 0x02:</w:t>
      </w:r>
      <w:r w:rsidRPr="005232C0">
        <w:br/>
        <w:t xml:space="preserve">        raise ValueError("Expected INTEGER (algorithm id)")</w:t>
      </w:r>
      <w:r w:rsidRPr="005232C0">
        <w:br/>
        <w:t xml:space="preserve">    ptr += 1</w:t>
      </w:r>
      <w:r w:rsidRPr="005232C0">
        <w:br/>
        <w:t xml:space="preserve">    alg_len_byte = data[ptr]</w:t>
      </w:r>
      <w:r w:rsidRPr="005232C0">
        <w:br/>
        <w:t xml:space="preserve">    ptr += 1</w:t>
      </w:r>
      <w:r w:rsidRPr="005232C0">
        <w:br/>
        <w:t xml:space="preserve">    if alg_len_byte &amp; 0x80:</w:t>
      </w:r>
      <w:r w:rsidRPr="005232C0">
        <w:br/>
        <w:t xml:space="preserve">        alg_len_len = alg_len_byte &amp; 0x7F</w:t>
      </w:r>
      <w:r w:rsidRPr="005232C0">
        <w:br/>
        <w:t xml:space="preserve">        alg_len = int.from_bytes(data[ptr:ptr + alg_len_len], 'big')</w:t>
      </w:r>
      <w:r w:rsidRPr="005232C0">
        <w:br/>
        <w:t xml:space="preserve">        ptr += alg_len_len</w:t>
      </w:r>
      <w:r w:rsidRPr="005232C0">
        <w:br/>
        <w:t xml:space="preserve">    else:</w:t>
      </w:r>
      <w:r w:rsidRPr="005232C0">
        <w:br/>
        <w:t xml:space="preserve">        alg_len = alg_len_byte</w:t>
      </w:r>
      <w:r w:rsidRPr="005232C0">
        <w:br/>
        <w:t xml:space="preserve">    ptr += alg_len</w:t>
      </w:r>
      <w:r w:rsidRPr="005232C0">
        <w:br/>
      </w:r>
      <w:r w:rsidRPr="005232C0">
        <w:br/>
        <w:t xml:space="preserve">    # Читаем открытый ключ</w:t>
      </w:r>
      <w:r w:rsidRPr="005232C0">
        <w:br/>
        <w:t xml:space="preserve">    if data[ptr] != 0x02:</w:t>
      </w:r>
      <w:r w:rsidRPr="005232C0">
        <w:br/>
        <w:t xml:space="preserve">        raise ValueError("Expected INTEGER (public key)")</w:t>
      </w:r>
      <w:r w:rsidRPr="005232C0">
        <w:br/>
        <w:t xml:space="preserve">    ptr += 1</w:t>
      </w:r>
      <w:r w:rsidRPr="005232C0">
        <w:br/>
        <w:t xml:space="preserve">    pub_len_byte = data[ptr]</w:t>
      </w:r>
      <w:r w:rsidRPr="005232C0">
        <w:br/>
        <w:t xml:space="preserve">    ptr += 1</w:t>
      </w:r>
      <w:r w:rsidRPr="005232C0">
        <w:br/>
        <w:t xml:space="preserve">    if pub_len_byte &amp; 0x80:</w:t>
      </w:r>
      <w:r w:rsidRPr="005232C0">
        <w:br/>
        <w:t xml:space="preserve">        pub_len_len = pub_len_byte &amp; 0x7F</w:t>
      </w:r>
      <w:r w:rsidRPr="005232C0">
        <w:br/>
        <w:t xml:space="preserve">        pub_len = int.from_bytes(data[ptr:ptr + pub_len_len], 'big')</w:t>
      </w:r>
      <w:r w:rsidRPr="005232C0">
        <w:br/>
        <w:t xml:space="preserve">        ptr += pub_len_len</w:t>
      </w:r>
      <w:r w:rsidRPr="005232C0">
        <w:br/>
        <w:t xml:space="preserve">    else:</w:t>
      </w:r>
      <w:r w:rsidRPr="005232C0">
        <w:br/>
        <w:t xml:space="preserve">        pub_len = pub_len_byte</w:t>
      </w:r>
      <w:r w:rsidRPr="005232C0">
        <w:br/>
        <w:t xml:space="preserve">    public_key = int.from_bytes(data[ptr:ptr + pub_len], 'big')</w:t>
      </w:r>
      <w:r w:rsidRPr="005232C0">
        <w:br/>
        <w:t xml:space="preserve">    ptr += pub_len</w:t>
      </w:r>
      <w:r w:rsidRPr="005232C0">
        <w:br/>
      </w:r>
      <w:r w:rsidRPr="005232C0">
        <w:br/>
        <w:t xml:space="preserve">    # Пропускаем параметры</w:t>
      </w:r>
      <w:r w:rsidRPr="005232C0">
        <w:br/>
        <w:t xml:space="preserve">    if data[ptr] != 0x30:</w:t>
      </w:r>
      <w:r w:rsidRPr="005232C0">
        <w:br/>
        <w:t xml:space="preserve">        raise ValueError("Expected SEQUENCE (parameters)")</w:t>
      </w:r>
      <w:r w:rsidRPr="005232C0">
        <w:br/>
        <w:t xml:space="preserve">    ptr += 1</w:t>
      </w:r>
      <w:r w:rsidRPr="005232C0">
        <w:br/>
      </w:r>
      <w:r w:rsidRPr="005232C0">
        <w:lastRenderedPageBreak/>
        <w:t xml:space="preserve">    params_len_byte = data[ptr]</w:t>
      </w:r>
      <w:r w:rsidRPr="005232C0">
        <w:br/>
        <w:t xml:space="preserve">    ptr += 1</w:t>
      </w:r>
      <w:r w:rsidRPr="005232C0">
        <w:br/>
        <w:t xml:space="preserve">    if params_len_byte &amp; 0x80:</w:t>
      </w:r>
      <w:r w:rsidRPr="005232C0">
        <w:br/>
        <w:t xml:space="preserve">        params_len_len = params_len_byte &amp; 0x7F</w:t>
      </w:r>
      <w:r w:rsidRPr="005232C0">
        <w:br/>
        <w:t xml:space="preserve">        params_len = int.from_bytes(data[ptr:ptr + params_len_len], 'big')</w:t>
      </w:r>
      <w:r w:rsidRPr="005232C0">
        <w:br/>
        <w:t xml:space="preserve">        ptr += params_len_len</w:t>
      </w:r>
      <w:r w:rsidRPr="005232C0">
        <w:br/>
        <w:t xml:space="preserve">    else:</w:t>
      </w:r>
      <w:r w:rsidRPr="005232C0">
        <w:br/>
        <w:t xml:space="preserve">        params_len = params_len_byte</w:t>
      </w:r>
      <w:r w:rsidRPr="005232C0">
        <w:br/>
        <w:t xml:space="preserve">    ptr += params_len</w:t>
      </w:r>
      <w:r w:rsidRPr="005232C0">
        <w:br/>
      </w:r>
      <w:r w:rsidRPr="005232C0">
        <w:br/>
        <w:t xml:space="preserve">    # Читаем шифртекст</w:t>
      </w:r>
      <w:r w:rsidRPr="005232C0">
        <w:br/>
        <w:t xml:space="preserve">    if data[ptr] != 0x30:</w:t>
      </w:r>
      <w:r w:rsidRPr="005232C0">
        <w:br/>
        <w:t xml:space="preserve">        raise ValueError("Expected SEQUENCE (ciphertext)")</w:t>
      </w:r>
      <w:r w:rsidRPr="005232C0">
        <w:br/>
      </w:r>
      <w:r w:rsidRPr="005232C0">
        <w:br/>
        <w:t xml:space="preserve">    cipher_data = data[ptr:]</w:t>
      </w:r>
      <w:r w:rsidRPr="005232C0">
        <w:br/>
        <w:t xml:space="preserve">    m = decrypt_message(cipher_data, private_key, params)</w:t>
      </w:r>
      <w:r w:rsidRPr="005232C0">
        <w:br/>
      </w:r>
      <w:r w:rsidRPr="005232C0">
        <w:br/>
        <w:t xml:space="preserve">    plaintext = m.to_bytes((m.bit_length() + 7) // 8, byteorder='big')</w:t>
      </w:r>
      <w:r w:rsidRPr="005232C0">
        <w:br/>
      </w:r>
      <w:r w:rsidRPr="005232C0">
        <w:br/>
        <w:t xml:space="preserve">    with open(output_file, 'wb') as f:</w:t>
      </w:r>
      <w:r w:rsidRPr="005232C0">
        <w:br/>
        <w:t xml:space="preserve">        f.write(plaintext)</w:t>
      </w:r>
      <w:r w:rsidRPr="005232C0">
        <w:br/>
      </w:r>
      <w:r w:rsidRPr="005232C0">
        <w:br/>
      </w:r>
      <w:r w:rsidRPr="005232C0">
        <w:br/>
        <w:t>def save_asn1_params(params, filename):</w:t>
      </w:r>
      <w:r w:rsidRPr="005232C0">
        <w:br/>
        <w:t xml:space="preserve">    </w:t>
      </w:r>
      <w:r w:rsidRPr="005232C0">
        <w:rPr>
          <w:i/>
          <w:iCs/>
        </w:rPr>
        <w:t>"""Сохранение параметров в ASN.1 формате"""</w:t>
      </w:r>
      <w:r w:rsidRPr="005232C0">
        <w:rPr>
          <w:i/>
          <w:iCs/>
        </w:rPr>
        <w:br/>
        <w:t xml:space="preserve">    </w:t>
      </w:r>
      <w:r w:rsidRPr="005232C0">
        <w:t>prime_asn1 = int_to_asn1_integer(params['prime'])</w:t>
      </w:r>
      <w:r w:rsidRPr="005232C0">
        <w:br/>
        <w:t xml:space="preserve">    generator_asn1 = int_to_asn1_integer(params['generator'])</w:t>
      </w:r>
      <w:r w:rsidRPr="005232C0">
        <w:br/>
        <w:t xml:space="preserve">    params_asn1 = sequence_to_asn1([prime_asn1, generator_asn1])</w:t>
      </w:r>
      <w:r w:rsidRPr="005232C0">
        <w:br/>
      </w:r>
      <w:r w:rsidRPr="005232C0">
        <w:br/>
        <w:t xml:space="preserve">    with open(filename, 'wb') as f:</w:t>
      </w:r>
      <w:r w:rsidRPr="005232C0">
        <w:br/>
        <w:t xml:space="preserve">        f.write(params_asn1)</w:t>
      </w:r>
      <w:r w:rsidRPr="005232C0">
        <w:br/>
      </w:r>
      <w:r w:rsidRPr="005232C0">
        <w:br/>
      </w:r>
      <w:r w:rsidRPr="005232C0">
        <w:br/>
        <w:t>def load_asn1_params(filename):</w:t>
      </w:r>
      <w:r w:rsidRPr="005232C0">
        <w:br/>
      </w:r>
      <w:r w:rsidRPr="005232C0">
        <w:lastRenderedPageBreak/>
        <w:t xml:space="preserve">    </w:t>
      </w:r>
      <w:r w:rsidRPr="005232C0">
        <w:rPr>
          <w:i/>
          <w:iCs/>
        </w:rPr>
        <w:t>"""Загрузка параметров из ASN.1 формата"""</w:t>
      </w:r>
      <w:r w:rsidRPr="005232C0">
        <w:rPr>
          <w:i/>
          <w:iCs/>
        </w:rPr>
        <w:br/>
        <w:t xml:space="preserve">    </w:t>
      </w:r>
      <w:r w:rsidRPr="005232C0">
        <w:t>with open(filename, 'rb') as f:</w:t>
      </w:r>
      <w:r w:rsidRPr="005232C0">
        <w:br/>
        <w:t xml:space="preserve">        data = f.read()</w:t>
      </w:r>
      <w:r w:rsidRPr="005232C0">
        <w:br/>
      </w:r>
      <w:r w:rsidRPr="005232C0">
        <w:br/>
        <w:t xml:space="preserve">    ptr = 0</w:t>
      </w:r>
      <w:r w:rsidRPr="005232C0">
        <w:br/>
        <w:t xml:space="preserve">    if data[ptr] != 0x30:</w:t>
      </w:r>
      <w:r w:rsidRPr="005232C0">
        <w:br/>
        <w:t xml:space="preserve">        raise ValueError("Invalid ASN.1 parameters format")</w:t>
      </w:r>
      <w:r w:rsidRPr="005232C0">
        <w:br/>
        <w:t xml:space="preserve">    ptr += 1</w:t>
      </w:r>
      <w:r w:rsidRPr="005232C0">
        <w:br/>
      </w:r>
      <w:r w:rsidRPr="005232C0">
        <w:br/>
        <w:t xml:space="preserve">    # Читаем длину</w:t>
      </w:r>
      <w:r w:rsidRPr="005232C0">
        <w:br/>
        <w:t xml:space="preserve">    length_byte = data[ptr]</w:t>
      </w:r>
      <w:r w:rsidRPr="005232C0">
        <w:br/>
        <w:t xml:space="preserve">    ptr += 1</w:t>
      </w:r>
      <w:r w:rsidRPr="005232C0">
        <w:br/>
        <w:t xml:space="preserve">    if length_byte &amp; 0x80:</w:t>
      </w:r>
      <w:r w:rsidRPr="005232C0">
        <w:br/>
        <w:t xml:space="preserve">        length_len = length_byte &amp; 0x7F</w:t>
      </w:r>
      <w:r w:rsidRPr="005232C0">
        <w:br/>
        <w:t xml:space="preserve">        length = int.from_bytes(data[ptr:ptr + length_len], 'big')</w:t>
      </w:r>
      <w:r w:rsidRPr="005232C0">
        <w:br/>
        <w:t xml:space="preserve">        ptr += length_len</w:t>
      </w:r>
      <w:r w:rsidRPr="005232C0">
        <w:br/>
        <w:t xml:space="preserve">    else:</w:t>
      </w:r>
      <w:r w:rsidRPr="005232C0">
        <w:br/>
        <w:t xml:space="preserve">        length = length_byte</w:t>
      </w:r>
      <w:r w:rsidRPr="005232C0">
        <w:br/>
      </w:r>
      <w:r w:rsidRPr="005232C0">
        <w:br/>
        <w:t xml:space="preserve">    # Читаем простое число</w:t>
      </w:r>
      <w:r w:rsidRPr="005232C0">
        <w:br/>
        <w:t xml:space="preserve">    if data[ptr] != 0x02:</w:t>
      </w:r>
      <w:r w:rsidRPr="005232C0">
        <w:br/>
        <w:t xml:space="preserve">        raise ValueError("Expected INTEGER (prime)")</w:t>
      </w:r>
      <w:r w:rsidRPr="005232C0">
        <w:br/>
        <w:t xml:space="preserve">    ptr += 1</w:t>
      </w:r>
      <w:r w:rsidRPr="005232C0">
        <w:br/>
      </w:r>
      <w:r w:rsidRPr="005232C0">
        <w:br/>
        <w:t xml:space="preserve">    prime_len_byte = data[ptr]</w:t>
      </w:r>
      <w:r w:rsidRPr="005232C0">
        <w:br/>
        <w:t xml:space="preserve">    ptr += 1</w:t>
      </w:r>
      <w:r w:rsidRPr="005232C0">
        <w:br/>
        <w:t xml:space="preserve">    if prime_len_byte &amp; 0x80:</w:t>
      </w:r>
      <w:r w:rsidRPr="005232C0">
        <w:br/>
        <w:t xml:space="preserve">        prime_len_len = prime_len_byte &amp; 0x7F</w:t>
      </w:r>
      <w:r w:rsidRPr="005232C0">
        <w:br/>
        <w:t xml:space="preserve">        prime_len = int.from_bytes(data[ptr:ptr + prime_len_len], 'big')</w:t>
      </w:r>
      <w:r w:rsidRPr="005232C0">
        <w:br/>
        <w:t xml:space="preserve">        ptr += prime_len_len</w:t>
      </w:r>
      <w:r w:rsidRPr="005232C0">
        <w:br/>
        <w:t xml:space="preserve">    else:</w:t>
      </w:r>
      <w:r w:rsidRPr="005232C0">
        <w:br/>
        <w:t xml:space="preserve">        prime_len = prime_len_byte</w:t>
      </w:r>
      <w:r w:rsidRPr="005232C0">
        <w:br/>
      </w:r>
      <w:r w:rsidRPr="005232C0">
        <w:br/>
        <w:t xml:space="preserve">    prime = int.from_bytes(data[ptr:ptr + prime_len], 'big')</w:t>
      </w:r>
      <w:r w:rsidRPr="005232C0">
        <w:br/>
        <w:t xml:space="preserve">    ptr += prime_len</w:t>
      </w:r>
      <w:r w:rsidRPr="005232C0">
        <w:br/>
      </w:r>
      <w:r w:rsidRPr="005232C0">
        <w:lastRenderedPageBreak/>
        <w:br/>
        <w:t xml:space="preserve">    # Читаем образующую</w:t>
      </w:r>
      <w:r w:rsidRPr="005232C0">
        <w:br/>
        <w:t xml:space="preserve">    if data[ptr] != 0x02:</w:t>
      </w:r>
      <w:r w:rsidRPr="005232C0">
        <w:br/>
        <w:t xml:space="preserve">        raise ValueError("Expected INTEGER (generator)")</w:t>
      </w:r>
      <w:r w:rsidRPr="005232C0">
        <w:br/>
        <w:t xml:space="preserve">    ptr += 1</w:t>
      </w:r>
      <w:r w:rsidRPr="005232C0">
        <w:br/>
      </w:r>
      <w:r w:rsidRPr="005232C0">
        <w:br/>
        <w:t xml:space="preserve">    gen_len_byte = data[ptr]</w:t>
      </w:r>
      <w:r w:rsidRPr="005232C0">
        <w:br/>
        <w:t xml:space="preserve">    ptr += 1</w:t>
      </w:r>
      <w:r w:rsidRPr="005232C0">
        <w:br/>
        <w:t xml:space="preserve">    if gen_len_byte &amp; 0x80:</w:t>
      </w:r>
      <w:r w:rsidRPr="005232C0">
        <w:br/>
        <w:t xml:space="preserve">        gen_len_len = gen_len_byte &amp; 0x7F</w:t>
      </w:r>
      <w:r w:rsidRPr="005232C0">
        <w:br/>
        <w:t xml:space="preserve">        gen_len = int.from_bytes(data[ptr:ptr + gen_len_len], 'big')</w:t>
      </w:r>
      <w:r w:rsidRPr="005232C0">
        <w:br/>
        <w:t xml:space="preserve">        ptr += gen_len_len</w:t>
      </w:r>
      <w:r w:rsidRPr="005232C0">
        <w:br/>
        <w:t xml:space="preserve">    else:</w:t>
      </w:r>
      <w:r w:rsidRPr="005232C0">
        <w:br/>
        <w:t xml:space="preserve">        gen_len = gen_len_byte</w:t>
      </w:r>
      <w:r w:rsidRPr="005232C0">
        <w:br/>
      </w:r>
      <w:r w:rsidRPr="005232C0">
        <w:br/>
        <w:t xml:space="preserve">    generator = int.from_bytes(data[ptr:ptr + gen_len], 'big')</w:t>
      </w:r>
      <w:r w:rsidRPr="005232C0">
        <w:br/>
      </w:r>
      <w:r w:rsidRPr="005232C0">
        <w:br/>
        <w:t xml:space="preserve">    return {'prime': prime, 'generator': generator}</w:t>
      </w:r>
      <w:r w:rsidRPr="005232C0">
        <w:br/>
      </w:r>
      <w:r w:rsidRPr="005232C0">
        <w:br/>
      </w:r>
      <w:r w:rsidRPr="005232C0">
        <w:br/>
        <w:t>def save_asn1_key(key, filename, is_public=True):</w:t>
      </w:r>
      <w:r w:rsidRPr="005232C0">
        <w:br/>
        <w:t xml:space="preserve">    </w:t>
      </w:r>
      <w:r w:rsidRPr="005232C0">
        <w:rPr>
          <w:i/>
          <w:iCs/>
        </w:rPr>
        <w:t>"""Сохранение ключа в ASN.1 формате"""</w:t>
      </w:r>
      <w:r w:rsidRPr="005232C0">
        <w:rPr>
          <w:i/>
          <w:iCs/>
        </w:rPr>
        <w:br/>
        <w:t xml:space="preserve">    </w:t>
      </w:r>
      <w:r w:rsidRPr="005232C0">
        <w:t>key_asn1 = int_to_asn1_integer(key)</w:t>
      </w:r>
      <w:r w:rsidRPr="005232C0">
        <w:br/>
        <w:t xml:space="preserve">    with open(filename, 'wb') as f:</w:t>
      </w:r>
      <w:r w:rsidRPr="005232C0">
        <w:br/>
        <w:t xml:space="preserve">        f.write(key_asn1)</w:t>
      </w:r>
      <w:r w:rsidRPr="005232C0">
        <w:br/>
      </w:r>
      <w:r w:rsidRPr="005232C0">
        <w:br/>
      </w:r>
      <w:r w:rsidRPr="005232C0">
        <w:br/>
        <w:t>def load_asn1_key(filename, is_public=True):</w:t>
      </w:r>
      <w:r w:rsidRPr="005232C0">
        <w:br/>
        <w:t xml:space="preserve">    </w:t>
      </w:r>
      <w:r w:rsidRPr="005232C0">
        <w:rPr>
          <w:i/>
          <w:iCs/>
        </w:rPr>
        <w:t>"""Загрузка ключа из ASN.1 формата"""</w:t>
      </w:r>
      <w:r w:rsidRPr="005232C0">
        <w:rPr>
          <w:i/>
          <w:iCs/>
        </w:rPr>
        <w:br/>
        <w:t xml:space="preserve">    </w:t>
      </w:r>
      <w:r w:rsidRPr="005232C0">
        <w:t>with open(filename, 'rb') as f:</w:t>
      </w:r>
      <w:r w:rsidRPr="005232C0">
        <w:br/>
        <w:t xml:space="preserve">        data = f.read()</w:t>
      </w:r>
      <w:r w:rsidRPr="005232C0">
        <w:br/>
      </w:r>
      <w:r w:rsidRPr="005232C0">
        <w:br/>
        <w:t xml:space="preserve">    ptr = 0</w:t>
      </w:r>
      <w:r w:rsidRPr="005232C0">
        <w:br/>
        <w:t xml:space="preserve">    if data[ptr] != 0x02:</w:t>
      </w:r>
      <w:r w:rsidRPr="005232C0">
        <w:br/>
        <w:t xml:space="preserve">        raise ValueError("Expected INTEGER (key)")</w:t>
      </w:r>
      <w:r w:rsidRPr="005232C0">
        <w:br/>
        <w:t xml:space="preserve">    ptr += 1</w:t>
      </w:r>
      <w:r w:rsidRPr="005232C0">
        <w:br/>
      </w:r>
      <w:r w:rsidRPr="005232C0">
        <w:lastRenderedPageBreak/>
        <w:br/>
        <w:t xml:space="preserve">    key_len_byte = data[ptr]</w:t>
      </w:r>
      <w:r w:rsidRPr="005232C0">
        <w:br/>
        <w:t xml:space="preserve">    ptr += 1</w:t>
      </w:r>
      <w:r w:rsidRPr="005232C0">
        <w:br/>
        <w:t xml:space="preserve">    if key_len_byte &amp; 0x80:</w:t>
      </w:r>
      <w:r w:rsidRPr="005232C0">
        <w:br/>
        <w:t xml:space="preserve">        key_len_len = key_len_byte &amp; 0x7F</w:t>
      </w:r>
      <w:r w:rsidRPr="005232C0">
        <w:br/>
        <w:t xml:space="preserve">        key_len = int.from_bytes(data[ptr:ptr + key_len_len], 'big')</w:t>
      </w:r>
      <w:r w:rsidRPr="005232C0">
        <w:br/>
        <w:t xml:space="preserve">        ptr += key_len_len</w:t>
      </w:r>
      <w:r w:rsidRPr="005232C0">
        <w:br/>
        <w:t xml:space="preserve">    else:</w:t>
      </w:r>
      <w:r w:rsidRPr="005232C0">
        <w:br/>
        <w:t xml:space="preserve">        key_len = key_len_byte</w:t>
      </w:r>
      <w:r w:rsidRPr="005232C0">
        <w:br/>
      </w:r>
      <w:r w:rsidRPr="005232C0">
        <w:br/>
        <w:t xml:space="preserve">    key = int.from_bytes(data[ptr:ptr + key_len], 'big')</w:t>
      </w:r>
      <w:r w:rsidRPr="005232C0">
        <w:br/>
        <w:t xml:space="preserve">    return key</w:t>
      </w:r>
      <w:r w:rsidRPr="005232C0">
        <w:br/>
      </w:r>
      <w:r w:rsidRPr="005232C0">
        <w:br/>
      </w:r>
      <w:r w:rsidRPr="005232C0">
        <w:br/>
        <w:t>def interactive_menu():</w:t>
      </w:r>
      <w:r w:rsidRPr="005232C0">
        <w:br/>
        <w:t xml:space="preserve">    </w:t>
      </w:r>
      <w:r w:rsidRPr="005232C0">
        <w:rPr>
          <w:i/>
          <w:iCs/>
        </w:rPr>
        <w:t>"""Интерактивное меню для работы с программой"""</w:t>
      </w:r>
      <w:r w:rsidRPr="005232C0">
        <w:rPr>
          <w:i/>
          <w:iCs/>
        </w:rPr>
        <w:br/>
        <w:t xml:space="preserve">    </w:t>
      </w:r>
      <w:r w:rsidRPr="005232C0">
        <w:t>print("Программа реализации протокола Эль-Гамаля")</w:t>
      </w:r>
      <w:r w:rsidRPr="005232C0">
        <w:br/>
        <w:t xml:space="preserve">    print("Выберите действие:")</w:t>
      </w:r>
      <w:r w:rsidRPr="005232C0">
        <w:br/>
        <w:t xml:space="preserve">    print("1. </w:t>
      </w:r>
      <w:r w:rsidRPr="003F0A61">
        <w:rPr>
          <w:lang w:val="ru-RU"/>
        </w:rPr>
        <w:t>Генерация параметров криптосистемы")</w:t>
      </w:r>
      <w:r w:rsidRPr="003F0A61">
        <w:rPr>
          <w:lang w:val="ru-RU"/>
        </w:rPr>
        <w:br/>
        <w:t xml:space="preserve">    </w:t>
      </w:r>
      <w:r w:rsidRPr="005232C0">
        <w:t>print</w:t>
      </w:r>
      <w:r w:rsidRPr="003F0A61">
        <w:rPr>
          <w:lang w:val="ru-RU"/>
        </w:rPr>
        <w:t>("2. Генерация пары ключей")</w:t>
      </w:r>
      <w:r w:rsidRPr="003F0A61">
        <w:rPr>
          <w:lang w:val="ru-RU"/>
        </w:rPr>
        <w:br/>
        <w:t xml:space="preserve">    </w:t>
      </w:r>
      <w:r w:rsidRPr="005232C0">
        <w:t>print</w:t>
      </w:r>
      <w:r w:rsidRPr="003F0A61">
        <w:rPr>
          <w:lang w:val="ru-RU"/>
        </w:rPr>
        <w:t>("3. Шифрование файла")</w:t>
      </w:r>
      <w:r w:rsidRPr="003F0A61">
        <w:rPr>
          <w:lang w:val="ru-RU"/>
        </w:rPr>
        <w:br/>
        <w:t xml:space="preserve">    </w:t>
      </w:r>
      <w:r w:rsidRPr="005232C0">
        <w:t>print</w:t>
      </w:r>
      <w:r w:rsidRPr="003F0A61">
        <w:rPr>
          <w:lang w:val="ru-RU"/>
        </w:rPr>
        <w:t>("4. Дешифрование файла")</w:t>
      </w:r>
      <w:r w:rsidRPr="003F0A61">
        <w:rPr>
          <w:lang w:val="ru-RU"/>
        </w:rPr>
        <w:br/>
        <w:t xml:space="preserve">    </w:t>
      </w:r>
      <w:r w:rsidRPr="005232C0">
        <w:t>print</w:t>
      </w:r>
      <w:r w:rsidRPr="003F0A61">
        <w:rPr>
          <w:lang w:val="ru-RU"/>
        </w:rPr>
        <w:t>("0. Выход")</w:t>
      </w:r>
      <w:r w:rsidRPr="003F0A61">
        <w:rPr>
          <w:lang w:val="ru-RU"/>
        </w:rPr>
        <w:br/>
      </w:r>
      <w:r w:rsidRPr="003F0A61">
        <w:rPr>
          <w:lang w:val="ru-RU"/>
        </w:rPr>
        <w:br/>
        <w:t xml:space="preserve">    </w:t>
      </w:r>
      <w:r w:rsidRPr="005232C0">
        <w:t>while</w:t>
      </w:r>
      <w:r w:rsidRPr="003F0A61">
        <w:rPr>
          <w:lang w:val="ru-RU"/>
        </w:rPr>
        <w:t xml:space="preserve"> </w:t>
      </w:r>
      <w:r w:rsidRPr="005232C0">
        <w:t>True</w:t>
      </w:r>
      <w:r w:rsidRPr="003F0A61">
        <w:rPr>
          <w:lang w:val="ru-RU"/>
        </w:rPr>
        <w:t>:</w:t>
      </w:r>
      <w:r w:rsidRPr="003F0A61">
        <w:rPr>
          <w:lang w:val="ru-RU"/>
        </w:rPr>
        <w:br/>
        <w:t xml:space="preserve">        </w:t>
      </w:r>
      <w:r w:rsidRPr="005232C0">
        <w:t>choice</w:t>
      </w:r>
      <w:r w:rsidRPr="003F0A61">
        <w:rPr>
          <w:lang w:val="ru-RU"/>
        </w:rPr>
        <w:t xml:space="preserve"> = </w:t>
      </w:r>
      <w:r w:rsidRPr="005232C0">
        <w:t>input</w:t>
      </w:r>
      <w:r w:rsidRPr="003F0A61">
        <w:rPr>
          <w:lang w:val="ru-RU"/>
        </w:rPr>
        <w:t>("&gt; ")</w:t>
      </w:r>
      <w:r w:rsidRPr="003F0A61">
        <w:rPr>
          <w:lang w:val="ru-RU"/>
        </w:rPr>
        <w:br/>
      </w:r>
      <w:r w:rsidRPr="003F0A61">
        <w:rPr>
          <w:lang w:val="ru-RU"/>
        </w:rPr>
        <w:br/>
        <w:t xml:space="preserve">        </w:t>
      </w:r>
      <w:r w:rsidRPr="005232C0">
        <w:t>if</w:t>
      </w:r>
      <w:r w:rsidRPr="003F0A61">
        <w:rPr>
          <w:lang w:val="ru-RU"/>
        </w:rPr>
        <w:t xml:space="preserve"> </w:t>
      </w:r>
      <w:r w:rsidRPr="005232C0">
        <w:t>choice</w:t>
      </w:r>
      <w:r w:rsidRPr="003F0A61">
        <w:rPr>
          <w:lang w:val="ru-RU"/>
        </w:rPr>
        <w:t xml:space="preserve"> == "1":</w:t>
      </w:r>
      <w:r w:rsidRPr="003F0A61">
        <w:rPr>
          <w:lang w:val="ru-RU"/>
        </w:rPr>
        <w:br/>
        <w:t xml:space="preserve">            </w:t>
      </w:r>
      <w:r w:rsidRPr="005232C0">
        <w:t>bit</w:t>
      </w:r>
      <w:r w:rsidRPr="003F0A61">
        <w:rPr>
          <w:lang w:val="ru-RU"/>
        </w:rPr>
        <w:t>_</w:t>
      </w:r>
      <w:r w:rsidRPr="005232C0">
        <w:t>length</w:t>
      </w:r>
      <w:r w:rsidRPr="003F0A61">
        <w:rPr>
          <w:lang w:val="ru-RU"/>
        </w:rPr>
        <w:t xml:space="preserve"> = </w:t>
      </w:r>
      <w:r w:rsidRPr="005232C0">
        <w:t>int</w:t>
      </w:r>
      <w:r w:rsidRPr="003F0A61">
        <w:rPr>
          <w:lang w:val="ru-RU"/>
        </w:rPr>
        <w:t>(</w:t>
      </w:r>
      <w:r w:rsidRPr="005232C0">
        <w:t>input</w:t>
      </w:r>
      <w:r w:rsidRPr="003F0A61">
        <w:rPr>
          <w:lang w:val="ru-RU"/>
        </w:rPr>
        <w:t>("Введите длину простого числа в битах: "))</w:t>
      </w:r>
      <w:r w:rsidRPr="003F0A61">
        <w:rPr>
          <w:lang w:val="ru-RU"/>
        </w:rPr>
        <w:br/>
        <w:t xml:space="preserve">            </w:t>
      </w:r>
      <w:r w:rsidRPr="005232C0">
        <w:t>params</w:t>
      </w:r>
      <w:r w:rsidRPr="003F0A61">
        <w:rPr>
          <w:lang w:val="ru-RU"/>
        </w:rPr>
        <w:t xml:space="preserve"> = </w:t>
      </w:r>
      <w:r w:rsidRPr="005232C0">
        <w:t>generate</w:t>
      </w:r>
      <w:r w:rsidRPr="003F0A61">
        <w:rPr>
          <w:lang w:val="ru-RU"/>
        </w:rPr>
        <w:t>_</w:t>
      </w:r>
      <w:r w:rsidRPr="005232C0">
        <w:t>parameters</w:t>
      </w:r>
      <w:r w:rsidRPr="003F0A61">
        <w:rPr>
          <w:lang w:val="ru-RU"/>
        </w:rPr>
        <w:t>(</w:t>
      </w:r>
      <w:r w:rsidRPr="005232C0">
        <w:t>bit</w:t>
      </w:r>
      <w:r w:rsidRPr="003F0A61">
        <w:rPr>
          <w:lang w:val="ru-RU"/>
        </w:rPr>
        <w:t>_</w:t>
      </w:r>
      <w:r w:rsidRPr="005232C0">
        <w:t>length</w:t>
      </w:r>
      <w:r w:rsidRPr="003F0A61">
        <w:rPr>
          <w:lang w:val="ru-RU"/>
        </w:rPr>
        <w:t>)</w:t>
      </w:r>
      <w:r w:rsidRPr="003F0A61">
        <w:rPr>
          <w:lang w:val="ru-RU"/>
        </w:rPr>
        <w:br/>
        <w:t xml:space="preserve">            </w:t>
      </w:r>
      <w:r w:rsidRPr="005232C0">
        <w:t>filename</w:t>
      </w:r>
      <w:r w:rsidRPr="003F0A61">
        <w:rPr>
          <w:lang w:val="ru-RU"/>
        </w:rPr>
        <w:t xml:space="preserve"> = </w:t>
      </w:r>
      <w:r w:rsidRPr="005232C0">
        <w:t>input</w:t>
      </w:r>
      <w:r w:rsidRPr="003F0A61">
        <w:rPr>
          <w:lang w:val="ru-RU"/>
        </w:rPr>
        <w:t>("Введите имя файла для сохранения параметров: ")</w:t>
      </w:r>
      <w:r w:rsidRPr="003F0A61">
        <w:rPr>
          <w:lang w:val="ru-RU"/>
        </w:rPr>
        <w:br/>
        <w:t xml:space="preserve">            </w:t>
      </w:r>
      <w:r w:rsidRPr="005232C0">
        <w:t>save</w:t>
      </w:r>
      <w:r w:rsidRPr="003F0A61">
        <w:rPr>
          <w:lang w:val="ru-RU"/>
        </w:rPr>
        <w:t>_</w:t>
      </w:r>
      <w:proofErr w:type="spellStart"/>
      <w:r w:rsidRPr="005232C0">
        <w:t>asn</w:t>
      </w:r>
      <w:proofErr w:type="spellEnd"/>
      <w:r w:rsidRPr="003F0A61">
        <w:rPr>
          <w:lang w:val="ru-RU"/>
        </w:rPr>
        <w:t>1_</w:t>
      </w:r>
      <w:r w:rsidRPr="005232C0">
        <w:t>params</w:t>
      </w:r>
      <w:r w:rsidRPr="003F0A61">
        <w:rPr>
          <w:lang w:val="ru-RU"/>
        </w:rPr>
        <w:t>(</w:t>
      </w:r>
      <w:r w:rsidRPr="005232C0">
        <w:t>params</w:t>
      </w:r>
      <w:r w:rsidRPr="003F0A61">
        <w:rPr>
          <w:lang w:val="ru-RU"/>
        </w:rPr>
        <w:t xml:space="preserve">, </w:t>
      </w:r>
      <w:r w:rsidRPr="005232C0">
        <w:t>filename</w:t>
      </w:r>
      <w:r w:rsidRPr="003F0A61">
        <w:rPr>
          <w:lang w:val="ru-RU"/>
        </w:rPr>
        <w:t>)</w:t>
      </w:r>
      <w:r w:rsidRPr="003F0A61">
        <w:rPr>
          <w:lang w:val="ru-RU"/>
        </w:rPr>
        <w:br/>
        <w:t xml:space="preserve">            </w:t>
      </w:r>
      <w:r w:rsidRPr="005232C0">
        <w:t>print</w:t>
      </w:r>
      <w:r w:rsidRPr="003F0A61">
        <w:rPr>
          <w:lang w:val="ru-RU"/>
        </w:rPr>
        <w:t>(</w:t>
      </w:r>
      <w:r w:rsidRPr="005232C0">
        <w:t>f</w:t>
      </w:r>
      <w:r w:rsidRPr="003F0A61">
        <w:rPr>
          <w:lang w:val="ru-RU"/>
        </w:rPr>
        <w:t>"Параметры сохранены в файл {</w:t>
      </w:r>
      <w:r w:rsidRPr="005232C0">
        <w:t>filename</w:t>
      </w:r>
      <w:r w:rsidRPr="003F0A61">
        <w:rPr>
          <w:lang w:val="ru-RU"/>
        </w:rPr>
        <w:t>}")</w:t>
      </w:r>
      <w:r w:rsidRPr="003F0A61">
        <w:rPr>
          <w:lang w:val="ru-RU"/>
        </w:rPr>
        <w:br/>
        <w:t xml:space="preserve">            </w:t>
      </w:r>
      <w:r w:rsidRPr="005232C0">
        <w:t>print</w:t>
      </w:r>
      <w:r w:rsidRPr="003F0A61">
        <w:rPr>
          <w:lang w:val="ru-RU"/>
        </w:rPr>
        <w:t>(</w:t>
      </w:r>
      <w:r w:rsidRPr="005232C0">
        <w:t>f</w:t>
      </w:r>
      <w:r w:rsidRPr="003F0A61">
        <w:rPr>
          <w:lang w:val="ru-RU"/>
        </w:rPr>
        <w:t xml:space="preserve">"Простое число </w:t>
      </w:r>
      <w:r w:rsidRPr="005232C0">
        <w:t>p</w:t>
      </w:r>
      <w:r w:rsidRPr="003F0A61">
        <w:rPr>
          <w:lang w:val="ru-RU"/>
        </w:rPr>
        <w:t>: {</w:t>
      </w:r>
      <w:r w:rsidRPr="005232C0">
        <w:t>params</w:t>
      </w:r>
      <w:r w:rsidRPr="003F0A61">
        <w:rPr>
          <w:lang w:val="ru-RU"/>
        </w:rPr>
        <w:t>['</w:t>
      </w:r>
      <w:r w:rsidRPr="005232C0">
        <w:t>prime</w:t>
      </w:r>
      <w:r w:rsidRPr="003F0A61">
        <w:rPr>
          <w:lang w:val="ru-RU"/>
        </w:rPr>
        <w:t>']}")</w:t>
      </w:r>
      <w:r w:rsidRPr="003F0A61">
        <w:rPr>
          <w:lang w:val="ru-RU"/>
        </w:rPr>
        <w:br/>
      </w:r>
      <w:r w:rsidRPr="003F0A61">
        <w:rPr>
          <w:lang w:val="ru-RU"/>
        </w:rPr>
        <w:lastRenderedPageBreak/>
        <w:t xml:space="preserve">            </w:t>
      </w:r>
      <w:r w:rsidRPr="005232C0">
        <w:t>print</w:t>
      </w:r>
      <w:r w:rsidRPr="003F0A61">
        <w:rPr>
          <w:lang w:val="ru-RU"/>
        </w:rPr>
        <w:t>(</w:t>
      </w:r>
      <w:r w:rsidRPr="005232C0">
        <w:t>f</w:t>
      </w:r>
      <w:r w:rsidRPr="003F0A61">
        <w:rPr>
          <w:lang w:val="ru-RU"/>
        </w:rPr>
        <w:t xml:space="preserve">"Образующая </w:t>
      </w:r>
      <w:r w:rsidRPr="005232C0">
        <w:t>g</w:t>
      </w:r>
      <w:r w:rsidRPr="003F0A61">
        <w:rPr>
          <w:lang w:val="ru-RU"/>
        </w:rPr>
        <w:t>: {</w:t>
      </w:r>
      <w:r w:rsidRPr="005232C0">
        <w:t>params</w:t>
      </w:r>
      <w:r w:rsidRPr="003F0A61">
        <w:rPr>
          <w:lang w:val="ru-RU"/>
        </w:rPr>
        <w:t>['</w:t>
      </w:r>
      <w:r w:rsidRPr="005232C0">
        <w:t>generator</w:t>
      </w:r>
      <w:r w:rsidRPr="003F0A61">
        <w:rPr>
          <w:lang w:val="ru-RU"/>
        </w:rPr>
        <w:t>']}")</w:t>
      </w:r>
      <w:r w:rsidRPr="003F0A61">
        <w:rPr>
          <w:lang w:val="ru-RU"/>
        </w:rPr>
        <w:br/>
      </w:r>
      <w:r w:rsidRPr="003F0A61">
        <w:rPr>
          <w:lang w:val="ru-RU"/>
        </w:rPr>
        <w:br/>
        <w:t xml:space="preserve">        </w:t>
      </w:r>
      <w:proofErr w:type="spellStart"/>
      <w:r w:rsidRPr="005232C0">
        <w:t>elif</w:t>
      </w:r>
      <w:proofErr w:type="spellEnd"/>
      <w:r w:rsidRPr="003F0A61">
        <w:rPr>
          <w:lang w:val="ru-RU"/>
        </w:rPr>
        <w:t xml:space="preserve"> </w:t>
      </w:r>
      <w:r w:rsidRPr="005232C0">
        <w:t>choice</w:t>
      </w:r>
      <w:r w:rsidRPr="003F0A61">
        <w:rPr>
          <w:lang w:val="ru-RU"/>
        </w:rPr>
        <w:t xml:space="preserve"> == "2":</w:t>
      </w:r>
      <w:r w:rsidRPr="003F0A61">
        <w:rPr>
          <w:lang w:val="ru-RU"/>
        </w:rPr>
        <w:br/>
        <w:t xml:space="preserve">            </w:t>
      </w:r>
      <w:r w:rsidRPr="005232C0">
        <w:t>params</w:t>
      </w:r>
      <w:r w:rsidRPr="003F0A61">
        <w:rPr>
          <w:lang w:val="ru-RU"/>
        </w:rPr>
        <w:t>_</w:t>
      </w:r>
      <w:r w:rsidRPr="005232C0">
        <w:t>file</w:t>
      </w:r>
      <w:r w:rsidRPr="003F0A61">
        <w:rPr>
          <w:lang w:val="ru-RU"/>
        </w:rPr>
        <w:t xml:space="preserve"> = </w:t>
      </w:r>
      <w:r w:rsidRPr="005232C0">
        <w:t>input</w:t>
      </w:r>
      <w:r w:rsidRPr="003F0A61">
        <w:rPr>
          <w:lang w:val="ru-RU"/>
        </w:rPr>
        <w:t>("Введите имя файла с параметрами: ")</w:t>
      </w:r>
      <w:r w:rsidRPr="003F0A61">
        <w:rPr>
          <w:lang w:val="ru-RU"/>
        </w:rPr>
        <w:br/>
        <w:t xml:space="preserve">            </w:t>
      </w:r>
      <w:r w:rsidRPr="005232C0">
        <w:t>params</w:t>
      </w:r>
      <w:r w:rsidRPr="003F0A61">
        <w:rPr>
          <w:lang w:val="ru-RU"/>
        </w:rPr>
        <w:t xml:space="preserve"> = </w:t>
      </w:r>
      <w:r w:rsidRPr="005232C0">
        <w:t>load</w:t>
      </w:r>
      <w:r w:rsidRPr="003F0A61">
        <w:rPr>
          <w:lang w:val="ru-RU"/>
        </w:rPr>
        <w:t>_</w:t>
      </w:r>
      <w:proofErr w:type="spellStart"/>
      <w:r w:rsidRPr="005232C0">
        <w:t>asn</w:t>
      </w:r>
      <w:proofErr w:type="spellEnd"/>
      <w:r w:rsidRPr="003F0A61">
        <w:rPr>
          <w:lang w:val="ru-RU"/>
        </w:rPr>
        <w:t>1_</w:t>
      </w:r>
      <w:r w:rsidRPr="005232C0">
        <w:t>params</w:t>
      </w:r>
      <w:r w:rsidRPr="003F0A61">
        <w:rPr>
          <w:lang w:val="ru-RU"/>
        </w:rPr>
        <w:t>(</w:t>
      </w:r>
      <w:r w:rsidRPr="005232C0">
        <w:t>params</w:t>
      </w:r>
      <w:r w:rsidRPr="003F0A61">
        <w:rPr>
          <w:lang w:val="ru-RU"/>
        </w:rPr>
        <w:t>_</w:t>
      </w:r>
      <w:r w:rsidRPr="005232C0">
        <w:t>file</w:t>
      </w:r>
      <w:r w:rsidRPr="003F0A61">
        <w:rPr>
          <w:lang w:val="ru-RU"/>
        </w:rPr>
        <w:t>)</w:t>
      </w:r>
      <w:r w:rsidRPr="003F0A61">
        <w:rPr>
          <w:lang w:val="ru-RU"/>
        </w:rPr>
        <w:br/>
        <w:t xml:space="preserve">            </w:t>
      </w:r>
      <w:r w:rsidRPr="005232C0">
        <w:t>keypair</w:t>
      </w:r>
      <w:r w:rsidRPr="003F0A61">
        <w:rPr>
          <w:lang w:val="ru-RU"/>
        </w:rPr>
        <w:t xml:space="preserve"> = </w:t>
      </w:r>
      <w:r w:rsidRPr="005232C0">
        <w:t>generate</w:t>
      </w:r>
      <w:r w:rsidRPr="003F0A61">
        <w:rPr>
          <w:lang w:val="ru-RU"/>
        </w:rPr>
        <w:t>_</w:t>
      </w:r>
      <w:r w:rsidRPr="005232C0">
        <w:t>keypair</w:t>
      </w:r>
      <w:r w:rsidRPr="003F0A61">
        <w:rPr>
          <w:lang w:val="ru-RU"/>
        </w:rPr>
        <w:t>(</w:t>
      </w:r>
      <w:r w:rsidRPr="005232C0">
        <w:t>params</w:t>
      </w:r>
      <w:r w:rsidRPr="003F0A61">
        <w:rPr>
          <w:lang w:val="ru-RU"/>
        </w:rPr>
        <w:t>)</w:t>
      </w:r>
      <w:r w:rsidRPr="003F0A61">
        <w:rPr>
          <w:lang w:val="ru-RU"/>
        </w:rPr>
        <w:br/>
      </w:r>
      <w:r w:rsidRPr="003F0A61">
        <w:rPr>
          <w:lang w:val="ru-RU"/>
        </w:rPr>
        <w:br/>
        <w:t xml:space="preserve">            </w:t>
      </w:r>
      <w:r w:rsidRPr="005232C0">
        <w:t>pub</w:t>
      </w:r>
      <w:r w:rsidRPr="003F0A61">
        <w:rPr>
          <w:lang w:val="ru-RU"/>
        </w:rPr>
        <w:t>_</w:t>
      </w:r>
      <w:r w:rsidRPr="005232C0">
        <w:t>filename</w:t>
      </w:r>
      <w:r w:rsidRPr="003F0A61">
        <w:rPr>
          <w:lang w:val="ru-RU"/>
        </w:rPr>
        <w:t xml:space="preserve"> = </w:t>
      </w:r>
      <w:r w:rsidRPr="005232C0">
        <w:t>input</w:t>
      </w:r>
      <w:r w:rsidRPr="003F0A61">
        <w:rPr>
          <w:lang w:val="ru-RU"/>
        </w:rPr>
        <w:t>("Введите имя файла для сохранения открытого ключа: ")</w:t>
      </w:r>
      <w:r w:rsidRPr="003F0A61">
        <w:rPr>
          <w:lang w:val="ru-RU"/>
        </w:rPr>
        <w:br/>
        <w:t xml:space="preserve">            </w:t>
      </w:r>
      <w:r w:rsidRPr="005232C0">
        <w:t>save</w:t>
      </w:r>
      <w:r w:rsidRPr="003F0A61">
        <w:rPr>
          <w:lang w:val="ru-RU"/>
        </w:rPr>
        <w:t>_</w:t>
      </w:r>
      <w:proofErr w:type="spellStart"/>
      <w:r w:rsidRPr="005232C0">
        <w:t>asn</w:t>
      </w:r>
      <w:proofErr w:type="spellEnd"/>
      <w:r w:rsidRPr="003F0A61">
        <w:rPr>
          <w:lang w:val="ru-RU"/>
        </w:rPr>
        <w:t>1_</w:t>
      </w:r>
      <w:r w:rsidRPr="005232C0">
        <w:t>key</w:t>
      </w:r>
      <w:r w:rsidRPr="003F0A61">
        <w:rPr>
          <w:lang w:val="ru-RU"/>
        </w:rPr>
        <w:t>(</w:t>
      </w:r>
      <w:r w:rsidRPr="005232C0">
        <w:t>keypair</w:t>
      </w:r>
      <w:r w:rsidRPr="003F0A61">
        <w:rPr>
          <w:lang w:val="ru-RU"/>
        </w:rPr>
        <w:t>['</w:t>
      </w:r>
      <w:r w:rsidRPr="005232C0">
        <w:t>public</w:t>
      </w:r>
      <w:r w:rsidRPr="003F0A61">
        <w:rPr>
          <w:lang w:val="ru-RU"/>
        </w:rPr>
        <w:t>_</w:t>
      </w:r>
      <w:r w:rsidRPr="005232C0">
        <w:t>key</w:t>
      </w:r>
      <w:r w:rsidRPr="003F0A61">
        <w:rPr>
          <w:lang w:val="ru-RU"/>
        </w:rPr>
        <w:t xml:space="preserve">'], </w:t>
      </w:r>
      <w:r w:rsidRPr="005232C0">
        <w:t>pub</w:t>
      </w:r>
      <w:r w:rsidRPr="003F0A61">
        <w:rPr>
          <w:lang w:val="ru-RU"/>
        </w:rPr>
        <w:t>_</w:t>
      </w:r>
      <w:r w:rsidRPr="005232C0">
        <w:t>filename</w:t>
      </w:r>
      <w:r w:rsidRPr="003F0A61">
        <w:rPr>
          <w:lang w:val="ru-RU"/>
        </w:rPr>
        <w:t xml:space="preserve">, </w:t>
      </w:r>
      <w:r w:rsidRPr="005232C0">
        <w:t>is</w:t>
      </w:r>
      <w:r w:rsidRPr="003F0A61">
        <w:rPr>
          <w:lang w:val="ru-RU"/>
        </w:rPr>
        <w:t>_</w:t>
      </w:r>
      <w:r w:rsidRPr="005232C0">
        <w:t>public</w:t>
      </w:r>
      <w:r w:rsidRPr="003F0A61">
        <w:rPr>
          <w:lang w:val="ru-RU"/>
        </w:rPr>
        <w:t>=</w:t>
      </w:r>
      <w:r w:rsidRPr="005232C0">
        <w:t>True</w:t>
      </w:r>
      <w:r w:rsidRPr="003F0A61">
        <w:rPr>
          <w:lang w:val="ru-RU"/>
        </w:rPr>
        <w:t>)</w:t>
      </w:r>
      <w:r w:rsidRPr="003F0A61">
        <w:rPr>
          <w:lang w:val="ru-RU"/>
        </w:rPr>
        <w:br/>
      </w:r>
      <w:r w:rsidRPr="003F0A61">
        <w:rPr>
          <w:lang w:val="ru-RU"/>
        </w:rPr>
        <w:br/>
        <w:t xml:space="preserve">            </w:t>
      </w:r>
      <w:proofErr w:type="spellStart"/>
      <w:r w:rsidRPr="005232C0">
        <w:t>priv</w:t>
      </w:r>
      <w:proofErr w:type="spellEnd"/>
      <w:r w:rsidRPr="003F0A61">
        <w:rPr>
          <w:lang w:val="ru-RU"/>
        </w:rPr>
        <w:t>_</w:t>
      </w:r>
      <w:r w:rsidRPr="005232C0">
        <w:t>filename</w:t>
      </w:r>
      <w:r w:rsidRPr="003F0A61">
        <w:rPr>
          <w:lang w:val="ru-RU"/>
        </w:rPr>
        <w:t xml:space="preserve"> = </w:t>
      </w:r>
      <w:r w:rsidRPr="005232C0">
        <w:t>input</w:t>
      </w:r>
      <w:r w:rsidRPr="003F0A61">
        <w:rPr>
          <w:lang w:val="ru-RU"/>
        </w:rPr>
        <w:t>("Введите имя файла для сохранения закрытого ключа: ")</w:t>
      </w:r>
      <w:r w:rsidRPr="003F0A61">
        <w:rPr>
          <w:lang w:val="ru-RU"/>
        </w:rPr>
        <w:br/>
        <w:t xml:space="preserve">            </w:t>
      </w:r>
      <w:r w:rsidRPr="005232C0">
        <w:t>save</w:t>
      </w:r>
      <w:r w:rsidRPr="003F0A61">
        <w:rPr>
          <w:lang w:val="ru-RU"/>
        </w:rPr>
        <w:t>_</w:t>
      </w:r>
      <w:proofErr w:type="spellStart"/>
      <w:r w:rsidRPr="005232C0">
        <w:t>asn</w:t>
      </w:r>
      <w:proofErr w:type="spellEnd"/>
      <w:r w:rsidRPr="003F0A61">
        <w:rPr>
          <w:lang w:val="ru-RU"/>
        </w:rPr>
        <w:t>1_</w:t>
      </w:r>
      <w:r w:rsidRPr="005232C0">
        <w:t>key</w:t>
      </w:r>
      <w:r w:rsidRPr="003F0A61">
        <w:rPr>
          <w:lang w:val="ru-RU"/>
        </w:rPr>
        <w:t>(</w:t>
      </w:r>
      <w:r w:rsidRPr="005232C0">
        <w:t>keypair</w:t>
      </w:r>
      <w:r w:rsidRPr="003F0A61">
        <w:rPr>
          <w:lang w:val="ru-RU"/>
        </w:rPr>
        <w:t>['</w:t>
      </w:r>
      <w:r w:rsidRPr="005232C0">
        <w:t>private</w:t>
      </w:r>
      <w:r w:rsidRPr="003F0A61">
        <w:rPr>
          <w:lang w:val="ru-RU"/>
        </w:rPr>
        <w:t>_</w:t>
      </w:r>
      <w:r w:rsidRPr="005232C0">
        <w:t>key</w:t>
      </w:r>
      <w:r w:rsidRPr="003F0A61">
        <w:rPr>
          <w:lang w:val="ru-RU"/>
        </w:rPr>
        <w:t xml:space="preserve">'], </w:t>
      </w:r>
      <w:proofErr w:type="spellStart"/>
      <w:r w:rsidRPr="005232C0">
        <w:t>priv</w:t>
      </w:r>
      <w:proofErr w:type="spellEnd"/>
      <w:r w:rsidRPr="003F0A61">
        <w:rPr>
          <w:lang w:val="ru-RU"/>
        </w:rPr>
        <w:t>_</w:t>
      </w:r>
      <w:r w:rsidRPr="005232C0">
        <w:t>filename</w:t>
      </w:r>
      <w:r w:rsidRPr="003F0A61">
        <w:rPr>
          <w:lang w:val="ru-RU"/>
        </w:rPr>
        <w:t xml:space="preserve">, </w:t>
      </w:r>
      <w:r w:rsidRPr="005232C0">
        <w:t>is</w:t>
      </w:r>
      <w:r w:rsidRPr="003F0A61">
        <w:rPr>
          <w:lang w:val="ru-RU"/>
        </w:rPr>
        <w:t>_</w:t>
      </w:r>
      <w:r w:rsidRPr="005232C0">
        <w:t>public</w:t>
      </w:r>
      <w:r w:rsidRPr="003F0A61">
        <w:rPr>
          <w:lang w:val="ru-RU"/>
        </w:rPr>
        <w:t>=</w:t>
      </w:r>
      <w:r w:rsidRPr="005232C0">
        <w:t>False</w:t>
      </w:r>
      <w:r w:rsidRPr="003F0A61">
        <w:rPr>
          <w:lang w:val="ru-RU"/>
        </w:rPr>
        <w:t>)</w:t>
      </w:r>
      <w:r w:rsidRPr="003F0A61">
        <w:rPr>
          <w:lang w:val="ru-RU"/>
        </w:rPr>
        <w:br/>
      </w:r>
      <w:r w:rsidRPr="003F0A61">
        <w:rPr>
          <w:lang w:val="ru-RU"/>
        </w:rPr>
        <w:br/>
        <w:t xml:space="preserve">            </w:t>
      </w:r>
      <w:r w:rsidRPr="005232C0">
        <w:t>print</w:t>
      </w:r>
      <w:r w:rsidRPr="003F0A61">
        <w:rPr>
          <w:lang w:val="ru-RU"/>
        </w:rPr>
        <w:t>(</w:t>
      </w:r>
      <w:r w:rsidRPr="005232C0">
        <w:t>f</w:t>
      </w:r>
      <w:r w:rsidRPr="003F0A61">
        <w:rPr>
          <w:lang w:val="ru-RU"/>
        </w:rPr>
        <w:t>"Открытый ключ сохранен в {</w:t>
      </w:r>
      <w:r w:rsidRPr="005232C0">
        <w:t>pub</w:t>
      </w:r>
      <w:r w:rsidRPr="003F0A61">
        <w:rPr>
          <w:lang w:val="ru-RU"/>
        </w:rPr>
        <w:t>_</w:t>
      </w:r>
      <w:r w:rsidRPr="005232C0">
        <w:t>filename</w:t>
      </w:r>
      <w:r w:rsidRPr="003F0A61">
        <w:rPr>
          <w:lang w:val="ru-RU"/>
        </w:rPr>
        <w:t>}")</w:t>
      </w:r>
      <w:r w:rsidRPr="003F0A61">
        <w:rPr>
          <w:lang w:val="ru-RU"/>
        </w:rPr>
        <w:br/>
        <w:t xml:space="preserve">            </w:t>
      </w:r>
      <w:r w:rsidRPr="005232C0">
        <w:t>print</w:t>
      </w:r>
      <w:r w:rsidRPr="003F0A61">
        <w:rPr>
          <w:lang w:val="ru-RU"/>
        </w:rPr>
        <w:t>(</w:t>
      </w:r>
      <w:r w:rsidRPr="005232C0">
        <w:t>f</w:t>
      </w:r>
      <w:r w:rsidRPr="003F0A61">
        <w:rPr>
          <w:lang w:val="ru-RU"/>
        </w:rPr>
        <w:t>"Закрытый ключ сохранен в {</w:t>
      </w:r>
      <w:proofErr w:type="spellStart"/>
      <w:r w:rsidRPr="005232C0">
        <w:t>priv</w:t>
      </w:r>
      <w:proofErr w:type="spellEnd"/>
      <w:r w:rsidRPr="003F0A61">
        <w:rPr>
          <w:lang w:val="ru-RU"/>
        </w:rPr>
        <w:t>_</w:t>
      </w:r>
      <w:r w:rsidRPr="005232C0">
        <w:t>filename</w:t>
      </w:r>
      <w:r w:rsidRPr="003F0A61">
        <w:rPr>
          <w:lang w:val="ru-RU"/>
        </w:rPr>
        <w:t>}")</w:t>
      </w:r>
      <w:r w:rsidRPr="003F0A61">
        <w:rPr>
          <w:lang w:val="ru-RU"/>
        </w:rPr>
        <w:br/>
      </w:r>
      <w:r w:rsidRPr="003F0A61">
        <w:rPr>
          <w:lang w:val="ru-RU"/>
        </w:rPr>
        <w:br/>
        <w:t xml:space="preserve">        </w:t>
      </w:r>
      <w:proofErr w:type="spellStart"/>
      <w:r w:rsidRPr="005232C0">
        <w:t>elif</w:t>
      </w:r>
      <w:proofErr w:type="spellEnd"/>
      <w:r w:rsidRPr="003F0A61">
        <w:rPr>
          <w:lang w:val="ru-RU"/>
        </w:rPr>
        <w:t xml:space="preserve"> </w:t>
      </w:r>
      <w:r w:rsidRPr="005232C0">
        <w:t>choice</w:t>
      </w:r>
      <w:r w:rsidRPr="003F0A61">
        <w:rPr>
          <w:lang w:val="ru-RU"/>
        </w:rPr>
        <w:t xml:space="preserve"> == "3":</w:t>
      </w:r>
      <w:r w:rsidRPr="003F0A61">
        <w:rPr>
          <w:lang w:val="ru-RU"/>
        </w:rPr>
        <w:br/>
        <w:t xml:space="preserve">            </w:t>
      </w:r>
      <w:r w:rsidRPr="005232C0">
        <w:t>input</w:t>
      </w:r>
      <w:r w:rsidRPr="003F0A61">
        <w:rPr>
          <w:lang w:val="ru-RU"/>
        </w:rPr>
        <w:t>_</w:t>
      </w:r>
      <w:r w:rsidRPr="005232C0">
        <w:t>file</w:t>
      </w:r>
      <w:r w:rsidRPr="003F0A61">
        <w:rPr>
          <w:lang w:val="ru-RU"/>
        </w:rPr>
        <w:t xml:space="preserve"> = </w:t>
      </w:r>
      <w:r w:rsidRPr="005232C0">
        <w:t>input</w:t>
      </w:r>
      <w:r w:rsidRPr="003F0A61">
        <w:rPr>
          <w:lang w:val="ru-RU"/>
        </w:rPr>
        <w:t>("Введите имя файла для шифрования: ")</w:t>
      </w:r>
      <w:r w:rsidRPr="003F0A61">
        <w:rPr>
          <w:lang w:val="ru-RU"/>
        </w:rPr>
        <w:br/>
        <w:t xml:space="preserve">            </w:t>
      </w:r>
      <w:r w:rsidRPr="005232C0">
        <w:t>output</w:t>
      </w:r>
      <w:r w:rsidRPr="003F0A61">
        <w:rPr>
          <w:lang w:val="ru-RU"/>
        </w:rPr>
        <w:t>_</w:t>
      </w:r>
      <w:r w:rsidRPr="005232C0">
        <w:t>file</w:t>
      </w:r>
      <w:r w:rsidRPr="003F0A61">
        <w:rPr>
          <w:lang w:val="ru-RU"/>
        </w:rPr>
        <w:t xml:space="preserve"> = </w:t>
      </w:r>
      <w:r w:rsidRPr="005232C0">
        <w:t>input</w:t>
      </w:r>
      <w:r w:rsidRPr="003F0A61">
        <w:rPr>
          <w:lang w:val="ru-RU"/>
        </w:rPr>
        <w:t xml:space="preserve">("Введите имя файла для сохранения </w:t>
      </w:r>
      <w:proofErr w:type="spellStart"/>
      <w:r w:rsidRPr="003F0A61">
        <w:rPr>
          <w:lang w:val="ru-RU"/>
        </w:rPr>
        <w:t>шифртекста</w:t>
      </w:r>
      <w:proofErr w:type="spellEnd"/>
      <w:r w:rsidRPr="003F0A61">
        <w:rPr>
          <w:lang w:val="ru-RU"/>
        </w:rPr>
        <w:t>: ")</w:t>
      </w:r>
      <w:r w:rsidRPr="003F0A61">
        <w:rPr>
          <w:lang w:val="ru-RU"/>
        </w:rPr>
        <w:br/>
        <w:t xml:space="preserve">            </w:t>
      </w:r>
      <w:r w:rsidRPr="005232C0">
        <w:t>pub</w:t>
      </w:r>
      <w:r w:rsidRPr="003F0A61">
        <w:rPr>
          <w:lang w:val="ru-RU"/>
        </w:rPr>
        <w:t>_</w:t>
      </w:r>
      <w:r w:rsidRPr="005232C0">
        <w:t>key</w:t>
      </w:r>
      <w:r w:rsidRPr="003F0A61">
        <w:rPr>
          <w:lang w:val="ru-RU"/>
        </w:rPr>
        <w:t>_</w:t>
      </w:r>
      <w:r w:rsidRPr="005232C0">
        <w:t>file</w:t>
      </w:r>
      <w:r w:rsidRPr="003F0A61">
        <w:rPr>
          <w:lang w:val="ru-RU"/>
        </w:rPr>
        <w:t xml:space="preserve"> = </w:t>
      </w:r>
      <w:r w:rsidRPr="005232C0">
        <w:t>input</w:t>
      </w:r>
      <w:r w:rsidRPr="003F0A61">
        <w:rPr>
          <w:lang w:val="ru-RU"/>
        </w:rPr>
        <w:t>("Введите имя файла с открытым ключом: ")</w:t>
      </w:r>
      <w:r w:rsidRPr="003F0A61">
        <w:rPr>
          <w:lang w:val="ru-RU"/>
        </w:rPr>
        <w:br/>
        <w:t xml:space="preserve">            </w:t>
      </w:r>
      <w:r w:rsidRPr="005232C0">
        <w:t>params</w:t>
      </w:r>
      <w:r w:rsidRPr="003F0A61">
        <w:rPr>
          <w:lang w:val="ru-RU"/>
        </w:rPr>
        <w:t>_</w:t>
      </w:r>
      <w:r w:rsidRPr="005232C0">
        <w:t>file</w:t>
      </w:r>
      <w:r w:rsidRPr="003F0A61">
        <w:rPr>
          <w:lang w:val="ru-RU"/>
        </w:rPr>
        <w:t xml:space="preserve"> = </w:t>
      </w:r>
      <w:r w:rsidRPr="005232C0">
        <w:t>input</w:t>
      </w:r>
      <w:r w:rsidRPr="003F0A61">
        <w:rPr>
          <w:lang w:val="ru-RU"/>
        </w:rPr>
        <w:t>("Введите имя файла с параметрами: ")</w:t>
      </w:r>
      <w:r w:rsidRPr="003F0A61">
        <w:rPr>
          <w:lang w:val="ru-RU"/>
        </w:rPr>
        <w:br/>
      </w:r>
      <w:r w:rsidRPr="003F0A61">
        <w:rPr>
          <w:lang w:val="ru-RU"/>
        </w:rPr>
        <w:br/>
        <w:t xml:space="preserve">            </w:t>
      </w:r>
      <w:r w:rsidRPr="005232C0">
        <w:t>public</w:t>
      </w:r>
      <w:r w:rsidRPr="003F0A61">
        <w:rPr>
          <w:lang w:val="ru-RU"/>
        </w:rPr>
        <w:t>_</w:t>
      </w:r>
      <w:r w:rsidRPr="005232C0">
        <w:t>key</w:t>
      </w:r>
      <w:r w:rsidRPr="003F0A61">
        <w:rPr>
          <w:lang w:val="ru-RU"/>
        </w:rPr>
        <w:t xml:space="preserve"> = </w:t>
      </w:r>
      <w:r w:rsidRPr="005232C0">
        <w:t>load</w:t>
      </w:r>
      <w:r w:rsidRPr="003F0A61">
        <w:rPr>
          <w:lang w:val="ru-RU"/>
        </w:rPr>
        <w:t>_</w:t>
      </w:r>
      <w:proofErr w:type="spellStart"/>
      <w:r w:rsidRPr="005232C0">
        <w:t>asn</w:t>
      </w:r>
      <w:proofErr w:type="spellEnd"/>
      <w:r w:rsidRPr="003F0A61">
        <w:rPr>
          <w:lang w:val="ru-RU"/>
        </w:rPr>
        <w:t>1_</w:t>
      </w:r>
      <w:r w:rsidRPr="005232C0">
        <w:t>key</w:t>
      </w:r>
      <w:r w:rsidRPr="003F0A61">
        <w:rPr>
          <w:lang w:val="ru-RU"/>
        </w:rPr>
        <w:t>(</w:t>
      </w:r>
      <w:r w:rsidRPr="005232C0">
        <w:t>pub</w:t>
      </w:r>
      <w:r w:rsidRPr="003F0A61">
        <w:rPr>
          <w:lang w:val="ru-RU"/>
        </w:rPr>
        <w:t>_</w:t>
      </w:r>
      <w:r w:rsidRPr="005232C0">
        <w:t>key</w:t>
      </w:r>
      <w:r w:rsidRPr="003F0A61">
        <w:rPr>
          <w:lang w:val="ru-RU"/>
        </w:rPr>
        <w:t>_</w:t>
      </w:r>
      <w:r w:rsidRPr="005232C0">
        <w:t>file</w:t>
      </w:r>
      <w:r w:rsidRPr="003F0A61">
        <w:rPr>
          <w:lang w:val="ru-RU"/>
        </w:rPr>
        <w:t xml:space="preserve">, </w:t>
      </w:r>
      <w:r w:rsidRPr="005232C0">
        <w:t>is</w:t>
      </w:r>
      <w:r w:rsidRPr="003F0A61">
        <w:rPr>
          <w:lang w:val="ru-RU"/>
        </w:rPr>
        <w:t>_</w:t>
      </w:r>
      <w:r w:rsidRPr="005232C0">
        <w:t>public</w:t>
      </w:r>
      <w:r w:rsidRPr="003F0A61">
        <w:rPr>
          <w:lang w:val="ru-RU"/>
        </w:rPr>
        <w:t>=</w:t>
      </w:r>
      <w:r w:rsidRPr="005232C0">
        <w:t>True</w:t>
      </w:r>
      <w:r w:rsidRPr="003F0A61">
        <w:rPr>
          <w:lang w:val="ru-RU"/>
        </w:rPr>
        <w:t>)</w:t>
      </w:r>
      <w:r w:rsidRPr="003F0A61">
        <w:rPr>
          <w:lang w:val="ru-RU"/>
        </w:rPr>
        <w:br/>
        <w:t xml:space="preserve">            </w:t>
      </w:r>
      <w:r w:rsidRPr="005232C0">
        <w:t>params</w:t>
      </w:r>
      <w:r w:rsidRPr="003F0A61">
        <w:rPr>
          <w:lang w:val="ru-RU"/>
        </w:rPr>
        <w:t xml:space="preserve"> = </w:t>
      </w:r>
      <w:r w:rsidRPr="005232C0">
        <w:t>load</w:t>
      </w:r>
      <w:r w:rsidRPr="003F0A61">
        <w:rPr>
          <w:lang w:val="ru-RU"/>
        </w:rPr>
        <w:t>_</w:t>
      </w:r>
      <w:proofErr w:type="spellStart"/>
      <w:r w:rsidRPr="005232C0">
        <w:t>asn</w:t>
      </w:r>
      <w:proofErr w:type="spellEnd"/>
      <w:r w:rsidRPr="003F0A61">
        <w:rPr>
          <w:lang w:val="ru-RU"/>
        </w:rPr>
        <w:t>1_</w:t>
      </w:r>
      <w:r w:rsidRPr="005232C0">
        <w:t>params</w:t>
      </w:r>
      <w:r w:rsidRPr="003F0A61">
        <w:rPr>
          <w:lang w:val="ru-RU"/>
        </w:rPr>
        <w:t>(</w:t>
      </w:r>
      <w:r w:rsidRPr="005232C0">
        <w:t>params</w:t>
      </w:r>
      <w:r w:rsidRPr="003F0A61">
        <w:rPr>
          <w:lang w:val="ru-RU"/>
        </w:rPr>
        <w:t>_</w:t>
      </w:r>
      <w:r w:rsidRPr="005232C0">
        <w:t>file</w:t>
      </w:r>
      <w:r w:rsidRPr="003F0A61">
        <w:rPr>
          <w:lang w:val="ru-RU"/>
        </w:rPr>
        <w:t>)</w:t>
      </w:r>
      <w:r w:rsidRPr="003F0A61">
        <w:rPr>
          <w:lang w:val="ru-RU"/>
        </w:rPr>
        <w:br/>
      </w:r>
      <w:r w:rsidRPr="003F0A61">
        <w:rPr>
          <w:lang w:val="ru-RU"/>
        </w:rPr>
        <w:br/>
        <w:t xml:space="preserve">            </w:t>
      </w:r>
      <w:r w:rsidRPr="005232C0">
        <w:t>encrypt</w:t>
      </w:r>
      <w:r w:rsidRPr="003F0A61">
        <w:rPr>
          <w:lang w:val="ru-RU"/>
        </w:rPr>
        <w:t>_</w:t>
      </w:r>
      <w:r w:rsidRPr="005232C0">
        <w:t>file</w:t>
      </w:r>
      <w:r w:rsidRPr="003F0A61">
        <w:rPr>
          <w:lang w:val="ru-RU"/>
        </w:rPr>
        <w:t>(</w:t>
      </w:r>
      <w:r w:rsidRPr="005232C0">
        <w:t>input</w:t>
      </w:r>
      <w:r w:rsidRPr="003F0A61">
        <w:rPr>
          <w:lang w:val="ru-RU"/>
        </w:rPr>
        <w:t>_</w:t>
      </w:r>
      <w:r w:rsidRPr="005232C0">
        <w:t>file</w:t>
      </w:r>
      <w:r w:rsidRPr="003F0A61">
        <w:rPr>
          <w:lang w:val="ru-RU"/>
        </w:rPr>
        <w:t xml:space="preserve">, </w:t>
      </w:r>
      <w:r w:rsidRPr="005232C0">
        <w:t>output</w:t>
      </w:r>
      <w:r w:rsidRPr="003F0A61">
        <w:rPr>
          <w:lang w:val="ru-RU"/>
        </w:rPr>
        <w:t>_</w:t>
      </w:r>
      <w:r w:rsidRPr="005232C0">
        <w:t>file</w:t>
      </w:r>
      <w:r w:rsidRPr="003F0A61">
        <w:rPr>
          <w:lang w:val="ru-RU"/>
        </w:rPr>
        <w:t xml:space="preserve">, </w:t>
      </w:r>
      <w:r w:rsidRPr="005232C0">
        <w:t>public</w:t>
      </w:r>
      <w:r w:rsidRPr="003F0A61">
        <w:rPr>
          <w:lang w:val="ru-RU"/>
        </w:rPr>
        <w:t>_</w:t>
      </w:r>
      <w:r w:rsidRPr="005232C0">
        <w:t>key</w:t>
      </w:r>
      <w:r w:rsidRPr="003F0A61">
        <w:rPr>
          <w:lang w:val="ru-RU"/>
        </w:rPr>
        <w:t xml:space="preserve">, </w:t>
      </w:r>
      <w:r w:rsidRPr="005232C0">
        <w:t>params</w:t>
      </w:r>
      <w:r w:rsidRPr="003F0A61">
        <w:rPr>
          <w:lang w:val="ru-RU"/>
        </w:rPr>
        <w:t>)</w:t>
      </w:r>
      <w:r w:rsidRPr="003F0A61">
        <w:rPr>
          <w:lang w:val="ru-RU"/>
        </w:rPr>
        <w:br/>
        <w:t xml:space="preserve">            </w:t>
      </w:r>
      <w:r w:rsidRPr="005232C0">
        <w:t>print</w:t>
      </w:r>
      <w:r w:rsidRPr="003F0A61">
        <w:rPr>
          <w:lang w:val="ru-RU"/>
        </w:rPr>
        <w:t>(</w:t>
      </w:r>
      <w:r w:rsidRPr="005232C0">
        <w:t>f</w:t>
      </w:r>
      <w:r w:rsidRPr="003F0A61">
        <w:rPr>
          <w:lang w:val="ru-RU"/>
        </w:rPr>
        <w:t>"Файл {</w:t>
      </w:r>
      <w:r w:rsidRPr="005232C0">
        <w:t>input</w:t>
      </w:r>
      <w:r w:rsidRPr="003F0A61">
        <w:rPr>
          <w:lang w:val="ru-RU"/>
        </w:rPr>
        <w:t>_</w:t>
      </w:r>
      <w:r w:rsidRPr="005232C0">
        <w:t>file</w:t>
      </w:r>
      <w:r w:rsidRPr="003F0A61">
        <w:rPr>
          <w:lang w:val="ru-RU"/>
        </w:rPr>
        <w:t>} успешно зашифрован в {</w:t>
      </w:r>
      <w:r w:rsidRPr="005232C0">
        <w:t>output</w:t>
      </w:r>
      <w:r w:rsidRPr="003F0A61">
        <w:rPr>
          <w:lang w:val="ru-RU"/>
        </w:rPr>
        <w:t>_</w:t>
      </w:r>
      <w:r w:rsidRPr="005232C0">
        <w:t>file</w:t>
      </w:r>
      <w:r w:rsidRPr="003F0A61">
        <w:rPr>
          <w:lang w:val="ru-RU"/>
        </w:rPr>
        <w:t>}")</w:t>
      </w:r>
      <w:r w:rsidRPr="003F0A61">
        <w:rPr>
          <w:lang w:val="ru-RU"/>
        </w:rPr>
        <w:br/>
      </w:r>
      <w:r w:rsidRPr="003F0A61">
        <w:rPr>
          <w:lang w:val="ru-RU"/>
        </w:rPr>
        <w:br/>
      </w:r>
      <w:r w:rsidRPr="003F0A61">
        <w:rPr>
          <w:lang w:val="ru-RU"/>
        </w:rPr>
        <w:lastRenderedPageBreak/>
        <w:t xml:space="preserve">        </w:t>
      </w:r>
      <w:proofErr w:type="spellStart"/>
      <w:r w:rsidRPr="005232C0">
        <w:t>elif</w:t>
      </w:r>
      <w:proofErr w:type="spellEnd"/>
      <w:r w:rsidRPr="003F0A61">
        <w:rPr>
          <w:lang w:val="ru-RU"/>
        </w:rPr>
        <w:t xml:space="preserve"> </w:t>
      </w:r>
      <w:r w:rsidRPr="005232C0">
        <w:t>choice</w:t>
      </w:r>
      <w:r w:rsidRPr="003F0A61">
        <w:rPr>
          <w:lang w:val="ru-RU"/>
        </w:rPr>
        <w:t xml:space="preserve"> == "4":</w:t>
      </w:r>
      <w:r w:rsidRPr="003F0A61">
        <w:rPr>
          <w:lang w:val="ru-RU"/>
        </w:rPr>
        <w:br/>
        <w:t xml:space="preserve">            </w:t>
      </w:r>
      <w:r w:rsidRPr="005232C0">
        <w:t>input</w:t>
      </w:r>
      <w:r w:rsidRPr="003F0A61">
        <w:rPr>
          <w:lang w:val="ru-RU"/>
        </w:rPr>
        <w:t>_</w:t>
      </w:r>
      <w:r w:rsidRPr="005232C0">
        <w:t>file</w:t>
      </w:r>
      <w:r w:rsidRPr="003F0A61">
        <w:rPr>
          <w:lang w:val="ru-RU"/>
        </w:rPr>
        <w:t xml:space="preserve"> = </w:t>
      </w:r>
      <w:r w:rsidRPr="005232C0">
        <w:t>input</w:t>
      </w:r>
      <w:r w:rsidRPr="003F0A61">
        <w:rPr>
          <w:lang w:val="ru-RU"/>
        </w:rPr>
        <w:t>("Введите имя файла для дешифрования: ")</w:t>
      </w:r>
      <w:r w:rsidRPr="003F0A61">
        <w:rPr>
          <w:lang w:val="ru-RU"/>
        </w:rPr>
        <w:br/>
        <w:t xml:space="preserve">            </w:t>
      </w:r>
      <w:r w:rsidRPr="005232C0">
        <w:t>output</w:t>
      </w:r>
      <w:r w:rsidRPr="003F0A61">
        <w:rPr>
          <w:lang w:val="ru-RU"/>
        </w:rPr>
        <w:t>_</w:t>
      </w:r>
      <w:r w:rsidRPr="005232C0">
        <w:t>file</w:t>
      </w:r>
      <w:r w:rsidRPr="003F0A61">
        <w:rPr>
          <w:lang w:val="ru-RU"/>
        </w:rPr>
        <w:t xml:space="preserve"> = </w:t>
      </w:r>
      <w:r w:rsidRPr="005232C0">
        <w:t>input</w:t>
      </w:r>
      <w:r w:rsidRPr="003F0A61">
        <w:rPr>
          <w:lang w:val="ru-RU"/>
        </w:rPr>
        <w:t>("Введите имя файла для сохранения расшифрованного текста: ")</w:t>
      </w:r>
      <w:r w:rsidRPr="003F0A61">
        <w:rPr>
          <w:lang w:val="ru-RU"/>
        </w:rPr>
        <w:br/>
        <w:t xml:space="preserve">            </w:t>
      </w:r>
      <w:proofErr w:type="spellStart"/>
      <w:r w:rsidRPr="005232C0">
        <w:t>priv</w:t>
      </w:r>
      <w:proofErr w:type="spellEnd"/>
      <w:r w:rsidRPr="003F0A61">
        <w:rPr>
          <w:lang w:val="ru-RU"/>
        </w:rPr>
        <w:t>_</w:t>
      </w:r>
      <w:r w:rsidRPr="005232C0">
        <w:t>key</w:t>
      </w:r>
      <w:r w:rsidRPr="003F0A61">
        <w:rPr>
          <w:lang w:val="ru-RU"/>
        </w:rPr>
        <w:t>_</w:t>
      </w:r>
      <w:r w:rsidRPr="005232C0">
        <w:t>file</w:t>
      </w:r>
      <w:r w:rsidRPr="003F0A61">
        <w:rPr>
          <w:lang w:val="ru-RU"/>
        </w:rPr>
        <w:t xml:space="preserve"> = </w:t>
      </w:r>
      <w:r w:rsidRPr="005232C0">
        <w:t>input</w:t>
      </w:r>
      <w:r w:rsidRPr="003F0A61">
        <w:rPr>
          <w:lang w:val="ru-RU"/>
        </w:rPr>
        <w:t>("Введите имя файла с закрытым ключом: ")</w:t>
      </w:r>
      <w:r w:rsidRPr="003F0A61">
        <w:rPr>
          <w:lang w:val="ru-RU"/>
        </w:rPr>
        <w:br/>
        <w:t xml:space="preserve">            </w:t>
      </w:r>
      <w:r w:rsidRPr="005232C0">
        <w:t>params</w:t>
      </w:r>
      <w:r w:rsidRPr="003F0A61">
        <w:rPr>
          <w:lang w:val="ru-RU"/>
        </w:rPr>
        <w:t>_</w:t>
      </w:r>
      <w:r w:rsidRPr="005232C0">
        <w:t>file</w:t>
      </w:r>
      <w:r w:rsidRPr="003F0A61">
        <w:rPr>
          <w:lang w:val="ru-RU"/>
        </w:rPr>
        <w:t xml:space="preserve"> = </w:t>
      </w:r>
      <w:r w:rsidRPr="005232C0">
        <w:t>input</w:t>
      </w:r>
      <w:r w:rsidRPr="003F0A61">
        <w:rPr>
          <w:lang w:val="ru-RU"/>
        </w:rPr>
        <w:t>("Введите имя файла с параметрами: ")</w:t>
      </w:r>
      <w:r w:rsidRPr="003F0A61">
        <w:rPr>
          <w:lang w:val="ru-RU"/>
        </w:rPr>
        <w:br/>
      </w:r>
      <w:r w:rsidRPr="003F0A61">
        <w:rPr>
          <w:lang w:val="ru-RU"/>
        </w:rPr>
        <w:br/>
        <w:t xml:space="preserve">            </w:t>
      </w:r>
      <w:r w:rsidRPr="005232C0">
        <w:t>private</w:t>
      </w:r>
      <w:r w:rsidRPr="003F0A61">
        <w:rPr>
          <w:lang w:val="ru-RU"/>
        </w:rPr>
        <w:t>_</w:t>
      </w:r>
      <w:r w:rsidRPr="005232C0">
        <w:t>key</w:t>
      </w:r>
      <w:r w:rsidRPr="003F0A61">
        <w:rPr>
          <w:lang w:val="ru-RU"/>
        </w:rPr>
        <w:t xml:space="preserve"> = </w:t>
      </w:r>
      <w:r w:rsidRPr="005232C0">
        <w:t>load</w:t>
      </w:r>
      <w:r w:rsidRPr="003F0A61">
        <w:rPr>
          <w:lang w:val="ru-RU"/>
        </w:rPr>
        <w:t>_</w:t>
      </w:r>
      <w:proofErr w:type="spellStart"/>
      <w:r w:rsidRPr="005232C0">
        <w:t>asn</w:t>
      </w:r>
      <w:proofErr w:type="spellEnd"/>
      <w:r w:rsidRPr="003F0A61">
        <w:rPr>
          <w:lang w:val="ru-RU"/>
        </w:rPr>
        <w:t>1_</w:t>
      </w:r>
      <w:r w:rsidRPr="005232C0">
        <w:t>key</w:t>
      </w:r>
      <w:r w:rsidRPr="003F0A61">
        <w:rPr>
          <w:lang w:val="ru-RU"/>
        </w:rPr>
        <w:t>(</w:t>
      </w:r>
      <w:proofErr w:type="spellStart"/>
      <w:r w:rsidRPr="005232C0">
        <w:t>priv</w:t>
      </w:r>
      <w:proofErr w:type="spellEnd"/>
      <w:r w:rsidRPr="003F0A61">
        <w:rPr>
          <w:lang w:val="ru-RU"/>
        </w:rPr>
        <w:t>_</w:t>
      </w:r>
      <w:r w:rsidRPr="005232C0">
        <w:t>key</w:t>
      </w:r>
      <w:r w:rsidRPr="003F0A61">
        <w:rPr>
          <w:lang w:val="ru-RU"/>
        </w:rPr>
        <w:t>_</w:t>
      </w:r>
      <w:r w:rsidRPr="005232C0">
        <w:t>file</w:t>
      </w:r>
      <w:r w:rsidRPr="003F0A61">
        <w:rPr>
          <w:lang w:val="ru-RU"/>
        </w:rPr>
        <w:t xml:space="preserve">, </w:t>
      </w:r>
      <w:r w:rsidRPr="005232C0">
        <w:t>is</w:t>
      </w:r>
      <w:r w:rsidRPr="003F0A61">
        <w:rPr>
          <w:lang w:val="ru-RU"/>
        </w:rPr>
        <w:t>_</w:t>
      </w:r>
      <w:r w:rsidRPr="005232C0">
        <w:t>public</w:t>
      </w:r>
      <w:r w:rsidRPr="003F0A61">
        <w:rPr>
          <w:lang w:val="ru-RU"/>
        </w:rPr>
        <w:t>=</w:t>
      </w:r>
      <w:r w:rsidRPr="005232C0">
        <w:t>False</w:t>
      </w:r>
      <w:r w:rsidRPr="003F0A61">
        <w:rPr>
          <w:lang w:val="ru-RU"/>
        </w:rPr>
        <w:t>)</w:t>
      </w:r>
      <w:r w:rsidRPr="003F0A61">
        <w:rPr>
          <w:lang w:val="ru-RU"/>
        </w:rPr>
        <w:br/>
        <w:t xml:space="preserve">            </w:t>
      </w:r>
      <w:r w:rsidRPr="005232C0">
        <w:t>params</w:t>
      </w:r>
      <w:r w:rsidRPr="003F0A61">
        <w:rPr>
          <w:lang w:val="ru-RU"/>
        </w:rPr>
        <w:t xml:space="preserve"> = </w:t>
      </w:r>
      <w:r w:rsidRPr="005232C0">
        <w:t>load</w:t>
      </w:r>
      <w:r w:rsidRPr="003F0A61">
        <w:rPr>
          <w:lang w:val="ru-RU"/>
        </w:rPr>
        <w:t>_</w:t>
      </w:r>
      <w:proofErr w:type="spellStart"/>
      <w:r w:rsidRPr="005232C0">
        <w:t>asn</w:t>
      </w:r>
      <w:proofErr w:type="spellEnd"/>
      <w:r w:rsidRPr="003F0A61">
        <w:rPr>
          <w:lang w:val="ru-RU"/>
        </w:rPr>
        <w:t>1_</w:t>
      </w:r>
      <w:r w:rsidRPr="005232C0">
        <w:t>params</w:t>
      </w:r>
      <w:r w:rsidRPr="003F0A61">
        <w:rPr>
          <w:lang w:val="ru-RU"/>
        </w:rPr>
        <w:t>(</w:t>
      </w:r>
      <w:r w:rsidRPr="005232C0">
        <w:t>params</w:t>
      </w:r>
      <w:r w:rsidRPr="003F0A61">
        <w:rPr>
          <w:lang w:val="ru-RU"/>
        </w:rPr>
        <w:t>_</w:t>
      </w:r>
      <w:r w:rsidRPr="005232C0">
        <w:t>file</w:t>
      </w:r>
      <w:r w:rsidRPr="003F0A61">
        <w:rPr>
          <w:lang w:val="ru-RU"/>
        </w:rPr>
        <w:t>)</w:t>
      </w:r>
      <w:r w:rsidRPr="003F0A61">
        <w:rPr>
          <w:lang w:val="ru-RU"/>
        </w:rPr>
        <w:br/>
      </w:r>
      <w:r w:rsidRPr="003F0A61">
        <w:rPr>
          <w:lang w:val="ru-RU"/>
        </w:rPr>
        <w:br/>
        <w:t xml:space="preserve">            </w:t>
      </w:r>
      <w:r w:rsidRPr="005232C0">
        <w:t>decrypt</w:t>
      </w:r>
      <w:r w:rsidRPr="003F0A61">
        <w:rPr>
          <w:lang w:val="ru-RU"/>
        </w:rPr>
        <w:t>_</w:t>
      </w:r>
      <w:r w:rsidRPr="005232C0">
        <w:t>file</w:t>
      </w:r>
      <w:r w:rsidRPr="003F0A61">
        <w:rPr>
          <w:lang w:val="ru-RU"/>
        </w:rPr>
        <w:t>(</w:t>
      </w:r>
      <w:r w:rsidRPr="005232C0">
        <w:t>input</w:t>
      </w:r>
      <w:r w:rsidRPr="003F0A61">
        <w:rPr>
          <w:lang w:val="ru-RU"/>
        </w:rPr>
        <w:t>_</w:t>
      </w:r>
      <w:r w:rsidRPr="005232C0">
        <w:t>file</w:t>
      </w:r>
      <w:r w:rsidRPr="003F0A61">
        <w:rPr>
          <w:lang w:val="ru-RU"/>
        </w:rPr>
        <w:t xml:space="preserve">, </w:t>
      </w:r>
      <w:r w:rsidRPr="005232C0">
        <w:t>output</w:t>
      </w:r>
      <w:r w:rsidRPr="003F0A61">
        <w:rPr>
          <w:lang w:val="ru-RU"/>
        </w:rPr>
        <w:t>_</w:t>
      </w:r>
      <w:r w:rsidRPr="005232C0">
        <w:t>file</w:t>
      </w:r>
      <w:r w:rsidRPr="003F0A61">
        <w:rPr>
          <w:lang w:val="ru-RU"/>
        </w:rPr>
        <w:t xml:space="preserve">, </w:t>
      </w:r>
      <w:r w:rsidRPr="005232C0">
        <w:t>private</w:t>
      </w:r>
      <w:r w:rsidRPr="003F0A61">
        <w:rPr>
          <w:lang w:val="ru-RU"/>
        </w:rPr>
        <w:t>_</w:t>
      </w:r>
      <w:r w:rsidRPr="005232C0">
        <w:t>key</w:t>
      </w:r>
      <w:r w:rsidRPr="003F0A61">
        <w:rPr>
          <w:lang w:val="ru-RU"/>
        </w:rPr>
        <w:t xml:space="preserve">, </w:t>
      </w:r>
      <w:r w:rsidRPr="005232C0">
        <w:t>params</w:t>
      </w:r>
      <w:r w:rsidRPr="003F0A61">
        <w:rPr>
          <w:lang w:val="ru-RU"/>
        </w:rPr>
        <w:t>)</w:t>
      </w:r>
      <w:r w:rsidRPr="003F0A61">
        <w:rPr>
          <w:lang w:val="ru-RU"/>
        </w:rPr>
        <w:br/>
        <w:t xml:space="preserve">            </w:t>
      </w:r>
      <w:r w:rsidRPr="005232C0">
        <w:t>print</w:t>
      </w:r>
      <w:r w:rsidRPr="003F0A61">
        <w:rPr>
          <w:lang w:val="ru-RU"/>
        </w:rPr>
        <w:t>(</w:t>
      </w:r>
      <w:r w:rsidRPr="005232C0">
        <w:t>f</w:t>
      </w:r>
      <w:r w:rsidRPr="003F0A61">
        <w:rPr>
          <w:lang w:val="ru-RU"/>
        </w:rPr>
        <w:t>"Файл {</w:t>
      </w:r>
      <w:r w:rsidRPr="005232C0">
        <w:t>input</w:t>
      </w:r>
      <w:r w:rsidRPr="003F0A61">
        <w:rPr>
          <w:lang w:val="ru-RU"/>
        </w:rPr>
        <w:t>_</w:t>
      </w:r>
      <w:r w:rsidRPr="005232C0">
        <w:t>file</w:t>
      </w:r>
      <w:r w:rsidRPr="003F0A61">
        <w:rPr>
          <w:lang w:val="ru-RU"/>
        </w:rPr>
        <w:t>} успешно расшифрован в {</w:t>
      </w:r>
      <w:r w:rsidRPr="005232C0">
        <w:t>output</w:t>
      </w:r>
      <w:r w:rsidRPr="003F0A61">
        <w:rPr>
          <w:lang w:val="ru-RU"/>
        </w:rPr>
        <w:t>_</w:t>
      </w:r>
      <w:r w:rsidRPr="005232C0">
        <w:t>file</w:t>
      </w:r>
      <w:r w:rsidRPr="003F0A61">
        <w:rPr>
          <w:lang w:val="ru-RU"/>
        </w:rPr>
        <w:t>}")</w:t>
      </w:r>
      <w:r w:rsidRPr="003F0A61">
        <w:rPr>
          <w:lang w:val="ru-RU"/>
        </w:rPr>
        <w:br/>
      </w:r>
      <w:r w:rsidRPr="003F0A61">
        <w:rPr>
          <w:lang w:val="ru-RU"/>
        </w:rPr>
        <w:br/>
        <w:t xml:space="preserve">        </w:t>
      </w:r>
      <w:proofErr w:type="spellStart"/>
      <w:r w:rsidRPr="005232C0">
        <w:t>elif</w:t>
      </w:r>
      <w:proofErr w:type="spellEnd"/>
      <w:r w:rsidRPr="003F0A61">
        <w:rPr>
          <w:lang w:val="ru-RU"/>
        </w:rPr>
        <w:t xml:space="preserve"> </w:t>
      </w:r>
      <w:r w:rsidRPr="005232C0">
        <w:t>choice</w:t>
      </w:r>
      <w:r w:rsidRPr="003F0A61">
        <w:rPr>
          <w:lang w:val="ru-RU"/>
        </w:rPr>
        <w:t xml:space="preserve"> == "0":</w:t>
      </w:r>
      <w:r w:rsidRPr="003F0A61">
        <w:rPr>
          <w:lang w:val="ru-RU"/>
        </w:rPr>
        <w:br/>
        <w:t xml:space="preserve">            </w:t>
      </w:r>
      <w:r w:rsidRPr="005232C0">
        <w:t>print</w:t>
      </w:r>
      <w:r w:rsidRPr="003F0A61">
        <w:rPr>
          <w:lang w:val="ru-RU"/>
        </w:rPr>
        <w:t>("Выход из программы")</w:t>
      </w:r>
      <w:r w:rsidRPr="003F0A61">
        <w:rPr>
          <w:lang w:val="ru-RU"/>
        </w:rPr>
        <w:br/>
        <w:t xml:space="preserve">            </w:t>
      </w:r>
      <w:r w:rsidRPr="005232C0">
        <w:t>break</w:t>
      </w:r>
      <w:r w:rsidRPr="003F0A61">
        <w:rPr>
          <w:lang w:val="ru-RU"/>
        </w:rPr>
        <w:br/>
      </w:r>
      <w:r w:rsidRPr="003F0A61">
        <w:rPr>
          <w:lang w:val="ru-RU"/>
        </w:rPr>
        <w:br/>
        <w:t xml:space="preserve">        </w:t>
      </w:r>
      <w:r w:rsidRPr="005232C0">
        <w:t>else</w:t>
      </w:r>
      <w:r w:rsidRPr="003F0A61">
        <w:rPr>
          <w:lang w:val="ru-RU"/>
        </w:rPr>
        <w:t>:</w:t>
      </w:r>
      <w:r w:rsidRPr="003F0A61">
        <w:rPr>
          <w:lang w:val="ru-RU"/>
        </w:rPr>
        <w:br/>
        <w:t xml:space="preserve">            </w:t>
      </w:r>
      <w:r w:rsidRPr="005232C0">
        <w:t>print</w:t>
      </w:r>
      <w:r w:rsidRPr="003F0A61">
        <w:rPr>
          <w:lang w:val="ru-RU"/>
        </w:rPr>
        <w:t xml:space="preserve">("Неверный выбор. </w:t>
      </w:r>
      <w:r w:rsidRPr="005232C0">
        <w:t>Попробуйте снова.")</w:t>
      </w:r>
      <w:r w:rsidRPr="005232C0">
        <w:br/>
      </w:r>
      <w:r w:rsidRPr="005232C0">
        <w:br/>
      </w:r>
      <w:r w:rsidRPr="005232C0">
        <w:br/>
        <w:t>if __name__ == '__main__':</w:t>
      </w:r>
      <w:r w:rsidRPr="005232C0">
        <w:br/>
        <w:t xml:space="preserve">    interactive_menu()</w:t>
      </w:r>
    </w:p>
    <w:p w14:paraId="612DE969" w14:textId="77777777" w:rsidR="00A33627" w:rsidRPr="00A33627" w:rsidRDefault="00A33627" w:rsidP="00A33627"/>
    <w:sectPr w:rsidR="00A33627" w:rsidRPr="00A33627" w:rsidSect="00D60F71">
      <w:headerReference w:type="default" r:id="rId11"/>
      <w:footerReference w:type="default" r:id="rId12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076B6" w14:textId="77777777" w:rsidR="008C6D88" w:rsidRPr="00D60F71" w:rsidRDefault="008C6D88" w:rsidP="00D60F71">
      <w:pPr>
        <w:pStyle w:val="ae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54F88DCC" w14:textId="77777777" w:rsidR="008C6D88" w:rsidRPr="00D60F71" w:rsidRDefault="008C6D88" w:rsidP="00D60F71">
      <w:pPr>
        <w:pStyle w:val="ae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5E22156" w14:textId="77777777" w:rsidR="00C93DCC" w:rsidRPr="00C53ADA" w:rsidRDefault="00C93DCC" w:rsidP="00C53ADA">
        <w:pPr>
          <w:pStyle w:val="afe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D740EB">
          <w:rPr>
            <w:noProof/>
            <w:sz w:val="24"/>
            <w:szCs w:val="24"/>
          </w:rPr>
          <w:t>4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90092" w14:textId="77777777" w:rsidR="008C6D88" w:rsidRPr="00D60F71" w:rsidRDefault="008C6D88" w:rsidP="00D60F71">
      <w:pPr>
        <w:pStyle w:val="ae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57711322" w14:textId="77777777" w:rsidR="008C6D88" w:rsidRPr="00D60F71" w:rsidRDefault="008C6D88" w:rsidP="00D60F71">
      <w:pPr>
        <w:pStyle w:val="ae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7CA97" w14:textId="77777777" w:rsidR="00DF2487" w:rsidRDefault="00DF2487" w:rsidP="00DF2487">
    <w:pPr>
      <w:pStyle w:val="afc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62FA7D24"/>
    <w:name w:val="WW8Num2"/>
    <w:lvl w:ilvl="0">
      <w:start w:val="1"/>
      <w:numFmt w:val="none"/>
      <w:pStyle w:val="a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1A715FA"/>
    <w:multiLevelType w:val="multilevel"/>
    <w:tmpl w:val="B2E811CC"/>
    <w:lvl w:ilvl="0">
      <w:start w:val="1"/>
      <w:numFmt w:val="decimal"/>
      <w:lvlText w:val="Рисунок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6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8" w15:restartNumberingAfterBreak="0">
    <w:nsid w:val="09CC1AE9"/>
    <w:multiLevelType w:val="multilevel"/>
    <w:tmpl w:val="6F544936"/>
    <w:numStyleLink w:val="22"/>
  </w:abstractNum>
  <w:abstractNum w:abstractNumId="9" w15:restartNumberingAfterBreak="0">
    <w:nsid w:val="0B9B6B8E"/>
    <w:multiLevelType w:val="hybridMultilevel"/>
    <w:tmpl w:val="139E0678"/>
    <w:lvl w:ilvl="0" w:tplc="07583A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0FCF348F"/>
    <w:multiLevelType w:val="multilevel"/>
    <w:tmpl w:val="36CCA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29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07" w:hanging="360"/>
      </w:pPr>
    </w:lvl>
    <w:lvl w:ilvl="2" w:tplc="0419001B" w:tentative="1">
      <w:start w:val="1"/>
      <w:numFmt w:val="lowerRoman"/>
      <w:lvlText w:val="%3."/>
      <w:lvlJc w:val="right"/>
      <w:pPr>
        <w:ind w:left="4427" w:hanging="180"/>
      </w:pPr>
    </w:lvl>
    <w:lvl w:ilvl="3" w:tplc="0419000F" w:tentative="1">
      <w:start w:val="1"/>
      <w:numFmt w:val="decimal"/>
      <w:lvlText w:val="%4."/>
      <w:lvlJc w:val="left"/>
      <w:pPr>
        <w:ind w:left="5147" w:hanging="360"/>
      </w:pPr>
    </w:lvl>
    <w:lvl w:ilvl="4" w:tplc="04190019" w:tentative="1">
      <w:start w:val="1"/>
      <w:numFmt w:val="lowerLetter"/>
      <w:lvlText w:val="%5."/>
      <w:lvlJc w:val="left"/>
      <w:pPr>
        <w:ind w:left="5867" w:hanging="360"/>
      </w:pPr>
    </w:lvl>
    <w:lvl w:ilvl="5" w:tplc="0419001B" w:tentative="1">
      <w:start w:val="1"/>
      <w:numFmt w:val="lowerRoman"/>
      <w:lvlText w:val="%6."/>
      <w:lvlJc w:val="right"/>
      <w:pPr>
        <w:ind w:left="6587" w:hanging="180"/>
      </w:pPr>
    </w:lvl>
    <w:lvl w:ilvl="6" w:tplc="0419000F" w:tentative="1">
      <w:start w:val="1"/>
      <w:numFmt w:val="decimal"/>
      <w:lvlText w:val="%7."/>
      <w:lvlJc w:val="left"/>
      <w:pPr>
        <w:ind w:left="7307" w:hanging="360"/>
      </w:pPr>
    </w:lvl>
    <w:lvl w:ilvl="7" w:tplc="04190019" w:tentative="1">
      <w:start w:val="1"/>
      <w:numFmt w:val="lowerLetter"/>
      <w:lvlText w:val="%8."/>
      <w:lvlJc w:val="left"/>
      <w:pPr>
        <w:ind w:left="8027" w:hanging="360"/>
      </w:pPr>
    </w:lvl>
    <w:lvl w:ilvl="8" w:tplc="0419001B" w:tentative="1">
      <w:start w:val="1"/>
      <w:numFmt w:val="lowerRoman"/>
      <w:lvlText w:val="%9."/>
      <w:lvlJc w:val="right"/>
      <w:pPr>
        <w:ind w:left="8747" w:hanging="180"/>
      </w:pPr>
    </w:lvl>
  </w:abstractNum>
  <w:abstractNum w:abstractNumId="13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4" w15:restartNumberingAfterBreak="0">
    <w:nsid w:val="1E2B0B1F"/>
    <w:multiLevelType w:val="hybridMultilevel"/>
    <w:tmpl w:val="9D4CDF8E"/>
    <w:lvl w:ilvl="0" w:tplc="04190017">
      <w:start w:val="1"/>
      <w:numFmt w:val="lowerLetter"/>
      <w:lvlText w:val="%1)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5" w15:restartNumberingAfterBreak="0">
    <w:nsid w:val="20906314"/>
    <w:multiLevelType w:val="multilevel"/>
    <w:tmpl w:val="6F544936"/>
    <w:numStyleLink w:val="22"/>
  </w:abstractNum>
  <w:abstractNum w:abstractNumId="16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8" w15:restartNumberingAfterBreak="0">
    <w:nsid w:val="25346D86"/>
    <w:multiLevelType w:val="multilevel"/>
    <w:tmpl w:val="0824C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0" w15:restartNumberingAfterBreak="0">
    <w:nsid w:val="35500D25"/>
    <w:multiLevelType w:val="multilevel"/>
    <w:tmpl w:val="6F544936"/>
    <w:numStyleLink w:val="22"/>
  </w:abstractNum>
  <w:abstractNum w:abstractNumId="21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2" w15:restartNumberingAfterBreak="0">
    <w:nsid w:val="397E590A"/>
    <w:multiLevelType w:val="multilevel"/>
    <w:tmpl w:val="3B6E5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776673"/>
    <w:multiLevelType w:val="multilevel"/>
    <w:tmpl w:val="1472D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3314AD"/>
    <w:multiLevelType w:val="multilevel"/>
    <w:tmpl w:val="458EEBE0"/>
    <w:lvl w:ilvl="0">
      <w:start w:val="1"/>
      <w:numFmt w:val="decimal"/>
      <w:pStyle w:val="a3"/>
      <w:suff w:val="space"/>
      <w:lvlText w:val="Рис.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50ED54EE"/>
    <w:multiLevelType w:val="hybridMultilevel"/>
    <w:tmpl w:val="FFF4D9CA"/>
    <w:lvl w:ilvl="0" w:tplc="0419000F">
      <w:start w:val="1"/>
      <w:numFmt w:val="decimal"/>
      <w:lvlText w:val="%1."/>
      <w:lvlJc w:val="left"/>
      <w:pPr>
        <w:ind w:left="1931" w:hanging="360"/>
      </w:p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26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7" w15:restartNumberingAfterBreak="0">
    <w:nsid w:val="5A535D7A"/>
    <w:multiLevelType w:val="hybridMultilevel"/>
    <w:tmpl w:val="49220C98"/>
    <w:lvl w:ilvl="0" w:tplc="BF1E644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5A84311D"/>
    <w:multiLevelType w:val="hybridMultilevel"/>
    <w:tmpl w:val="C00C3CDC"/>
    <w:lvl w:ilvl="0" w:tplc="4AB684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5B14600B"/>
    <w:multiLevelType w:val="multilevel"/>
    <w:tmpl w:val="AA36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0532A3F"/>
    <w:multiLevelType w:val="multilevel"/>
    <w:tmpl w:val="DD689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5" w15:restartNumberingAfterBreak="0">
    <w:nsid w:val="6FDA5BC5"/>
    <w:multiLevelType w:val="multilevel"/>
    <w:tmpl w:val="BFD01092"/>
    <w:lvl w:ilvl="0">
      <w:start w:val="1"/>
      <w:numFmt w:val="decimal"/>
      <w:pStyle w:val="a6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7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746418858">
    <w:abstractNumId w:val="19"/>
  </w:num>
  <w:num w:numId="2" w16cid:durableId="850680954">
    <w:abstractNumId w:val="36"/>
  </w:num>
  <w:num w:numId="3" w16cid:durableId="1512334211">
    <w:abstractNumId w:val="17"/>
  </w:num>
  <w:num w:numId="4" w16cid:durableId="1366565343">
    <w:abstractNumId w:val="1"/>
  </w:num>
  <w:num w:numId="5" w16cid:durableId="72897216">
    <w:abstractNumId w:val="37"/>
  </w:num>
  <w:num w:numId="6" w16cid:durableId="1828787716">
    <w:abstractNumId w:val="26"/>
  </w:num>
  <w:num w:numId="7" w16cid:durableId="1165433463">
    <w:abstractNumId w:val="7"/>
  </w:num>
  <w:num w:numId="8" w16cid:durableId="1534341633">
    <w:abstractNumId w:val="16"/>
  </w:num>
  <w:num w:numId="9" w16cid:durableId="711929177">
    <w:abstractNumId w:val="12"/>
  </w:num>
  <w:num w:numId="10" w16cid:durableId="866404080">
    <w:abstractNumId w:val="30"/>
  </w:num>
  <w:num w:numId="11" w16cid:durableId="1183590993">
    <w:abstractNumId w:val="6"/>
  </w:num>
  <w:num w:numId="12" w16cid:durableId="1269853176">
    <w:abstractNumId w:val="33"/>
  </w:num>
  <w:num w:numId="13" w16cid:durableId="1628897570">
    <w:abstractNumId w:val="0"/>
  </w:num>
  <w:num w:numId="14" w16cid:durableId="769858459">
    <w:abstractNumId w:val="34"/>
  </w:num>
  <w:num w:numId="15" w16cid:durableId="1529297922">
    <w:abstractNumId w:val="8"/>
  </w:num>
  <w:num w:numId="16" w16cid:durableId="1986356432">
    <w:abstractNumId w:val="20"/>
  </w:num>
  <w:num w:numId="17" w16cid:durableId="1240604763">
    <w:abstractNumId w:val="15"/>
  </w:num>
  <w:num w:numId="18" w16cid:durableId="568805430">
    <w:abstractNumId w:val="11"/>
  </w:num>
  <w:num w:numId="19" w16cid:durableId="767895176">
    <w:abstractNumId w:val="32"/>
  </w:num>
  <w:num w:numId="20" w16cid:durableId="846364601">
    <w:abstractNumId w:val="3"/>
  </w:num>
  <w:num w:numId="21" w16cid:durableId="1915623604">
    <w:abstractNumId w:val="4"/>
  </w:num>
  <w:num w:numId="22" w16cid:durableId="1569026746">
    <w:abstractNumId w:val="21"/>
  </w:num>
  <w:num w:numId="23" w16cid:durableId="1051078529">
    <w:abstractNumId w:val="13"/>
  </w:num>
  <w:num w:numId="24" w16cid:durableId="569466612">
    <w:abstractNumId w:val="2"/>
  </w:num>
  <w:num w:numId="25" w16cid:durableId="964696034">
    <w:abstractNumId w:val="30"/>
    <w:lvlOverride w:ilvl="0">
      <w:startOverride w:val="1"/>
    </w:lvlOverride>
  </w:num>
  <w:num w:numId="26" w16cid:durableId="389813393">
    <w:abstractNumId w:val="35"/>
  </w:num>
  <w:num w:numId="27" w16cid:durableId="1082801625">
    <w:abstractNumId w:val="28"/>
  </w:num>
  <w:num w:numId="28" w16cid:durableId="369960258">
    <w:abstractNumId w:val="5"/>
  </w:num>
  <w:num w:numId="29" w16cid:durableId="7979194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27137987">
    <w:abstractNumId w:val="24"/>
  </w:num>
  <w:num w:numId="31" w16cid:durableId="14511274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91182987">
    <w:abstractNumId w:val="9"/>
  </w:num>
  <w:num w:numId="33" w16cid:durableId="1315337189">
    <w:abstractNumId w:val="27"/>
  </w:num>
  <w:num w:numId="34" w16cid:durableId="1712264118">
    <w:abstractNumId w:val="31"/>
  </w:num>
  <w:num w:numId="35" w16cid:durableId="1130784222">
    <w:abstractNumId w:val="29"/>
  </w:num>
  <w:num w:numId="36" w16cid:durableId="1906062723">
    <w:abstractNumId w:val="14"/>
  </w:num>
  <w:num w:numId="37" w16cid:durableId="1077286463">
    <w:abstractNumId w:val="18"/>
  </w:num>
  <w:num w:numId="38" w16cid:durableId="630594981">
    <w:abstractNumId w:val="23"/>
  </w:num>
  <w:num w:numId="39" w16cid:durableId="420949436">
    <w:abstractNumId w:val="22"/>
  </w:num>
  <w:num w:numId="40" w16cid:durableId="1909415090">
    <w:abstractNumId w:val="25"/>
  </w:num>
  <w:num w:numId="41" w16cid:durableId="1148863850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removePersonalInformation/>
  <w:removeDateAndTime/>
  <w:proofState w:spelling="clean" w:grammar="clean"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FDD"/>
    <w:rsid w:val="0000519C"/>
    <w:rsid w:val="0000781B"/>
    <w:rsid w:val="00025991"/>
    <w:rsid w:val="0003464B"/>
    <w:rsid w:val="00035C4C"/>
    <w:rsid w:val="0003656F"/>
    <w:rsid w:val="00047056"/>
    <w:rsid w:val="00051D39"/>
    <w:rsid w:val="00060015"/>
    <w:rsid w:val="0006172D"/>
    <w:rsid w:val="00063A15"/>
    <w:rsid w:val="00064E8B"/>
    <w:rsid w:val="00073E05"/>
    <w:rsid w:val="00090579"/>
    <w:rsid w:val="0009140A"/>
    <w:rsid w:val="00095910"/>
    <w:rsid w:val="000B1F41"/>
    <w:rsid w:val="000B5D9C"/>
    <w:rsid w:val="000F71FD"/>
    <w:rsid w:val="00102611"/>
    <w:rsid w:val="001105EB"/>
    <w:rsid w:val="00111FF9"/>
    <w:rsid w:val="001215D4"/>
    <w:rsid w:val="00121FFA"/>
    <w:rsid w:val="001233BE"/>
    <w:rsid w:val="00131B29"/>
    <w:rsid w:val="00137A0B"/>
    <w:rsid w:val="00144406"/>
    <w:rsid w:val="00147F04"/>
    <w:rsid w:val="00151BEC"/>
    <w:rsid w:val="00161DBC"/>
    <w:rsid w:val="00162375"/>
    <w:rsid w:val="00163198"/>
    <w:rsid w:val="001832F5"/>
    <w:rsid w:val="00192999"/>
    <w:rsid w:val="001B1B03"/>
    <w:rsid w:val="001B2412"/>
    <w:rsid w:val="001B32F7"/>
    <w:rsid w:val="001B6EED"/>
    <w:rsid w:val="001C3153"/>
    <w:rsid w:val="001C5013"/>
    <w:rsid w:val="001D20A4"/>
    <w:rsid w:val="001E6E38"/>
    <w:rsid w:val="001F58C2"/>
    <w:rsid w:val="0020070E"/>
    <w:rsid w:val="00202D40"/>
    <w:rsid w:val="00222147"/>
    <w:rsid w:val="00237987"/>
    <w:rsid w:val="0025065A"/>
    <w:rsid w:val="002523D2"/>
    <w:rsid w:val="00252D9B"/>
    <w:rsid w:val="0025334A"/>
    <w:rsid w:val="002632D6"/>
    <w:rsid w:val="002728A2"/>
    <w:rsid w:val="00273539"/>
    <w:rsid w:val="0027482D"/>
    <w:rsid w:val="002C5C3B"/>
    <w:rsid w:val="002D11C9"/>
    <w:rsid w:val="002D1530"/>
    <w:rsid w:val="002D1672"/>
    <w:rsid w:val="002D5C58"/>
    <w:rsid w:val="002E373A"/>
    <w:rsid w:val="002E7750"/>
    <w:rsid w:val="002F28E9"/>
    <w:rsid w:val="002F3A3F"/>
    <w:rsid w:val="002F6204"/>
    <w:rsid w:val="0030071C"/>
    <w:rsid w:val="00312B77"/>
    <w:rsid w:val="00314FEA"/>
    <w:rsid w:val="00321776"/>
    <w:rsid w:val="003225A0"/>
    <w:rsid w:val="003250B5"/>
    <w:rsid w:val="00327A23"/>
    <w:rsid w:val="00335EE8"/>
    <w:rsid w:val="00341A02"/>
    <w:rsid w:val="00361AB9"/>
    <w:rsid w:val="00361EEF"/>
    <w:rsid w:val="00371E39"/>
    <w:rsid w:val="0037417C"/>
    <w:rsid w:val="00374C59"/>
    <w:rsid w:val="00381659"/>
    <w:rsid w:val="00384ECC"/>
    <w:rsid w:val="00395E78"/>
    <w:rsid w:val="003A065D"/>
    <w:rsid w:val="003A15B4"/>
    <w:rsid w:val="003B2153"/>
    <w:rsid w:val="003B31AA"/>
    <w:rsid w:val="003B7418"/>
    <w:rsid w:val="003C1158"/>
    <w:rsid w:val="003C218B"/>
    <w:rsid w:val="003C2603"/>
    <w:rsid w:val="003C4EFB"/>
    <w:rsid w:val="003C70ED"/>
    <w:rsid w:val="003D414E"/>
    <w:rsid w:val="003D5942"/>
    <w:rsid w:val="003E4132"/>
    <w:rsid w:val="003E4C7B"/>
    <w:rsid w:val="003F0A61"/>
    <w:rsid w:val="003F274E"/>
    <w:rsid w:val="0040671E"/>
    <w:rsid w:val="004156CB"/>
    <w:rsid w:val="004329C7"/>
    <w:rsid w:val="00453CBA"/>
    <w:rsid w:val="004557D2"/>
    <w:rsid w:val="00456558"/>
    <w:rsid w:val="00475C3D"/>
    <w:rsid w:val="004839D1"/>
    <w:rsid w:val="00486240"/>
    <w:rsid w:val="0048674A"/>
    <w:rsid w:val="004867F7"/>
    <w:rsid w:val="00490BF9"/>
    <w:rsid w:val="004913AC"/>
    <w:rsid w:val="00491409"/>
    <w:rsid w:val="00493079"/>
    <w:rsid w:val="00497F6F"/>
    <w:rsid w:val="004A5302"/>
    <w:rsid w:val="004A6A34"/>
    <w:rsid w:val="004A6EBC"/>
    <w:rsid w:val="004B37E8"/>
    <w:rsid w:val="004B5CD2"/>
    <w:rsid w:val="004C274B"/>
    <w:rsid w:val="004D6D91"/>
    <w:rsid w:val="004E323C"/>
    <w:rsid w:val="004E7E5C"/>
    <w:rsid w:val="004F1350"/>
    <w:rsid w:val="004F1CCA"/>
    <w:rsid w:val="004F2A89"/>
    <w:rsid w:val="004F7F88"/>
    <w:rsid w:val="005018A3"/>
    <w:rsid w:val="00506F69"/>
    <w:rsid w:val="00516DFF"/>
    <w:rsid w:val="005232C0"/>
    <w:rsid w:val="00533C5E"/>
    <w:rsid w:val="00543F39"/>
    <w:rsid w:val="00544F2D"/>
    <w:rsid w:val="00557ACD"/>
    <w:rsid w:val="0057482E"/>
    <w:rsid w:val="00575C3C"/>
    <w:rsid w:val="005A08F2"/>
    <w:rsid w:val="005A5256"/>
    <w:rsid w:val="005A6CB9"/>
    <w:rsid w:val="005C14EF"/>
    <w:rsid w:val="005C2332"/>
    <w:rsid w:val="005D2800"/>
    <w:rsid w:val="005E3878"/>
    <w:rsid w:val="005E4F2A"/>
    <w:rsid w:val="005F5D88"/>
    <w:rsid w:val="005F6093"/>
    <w:rsid w:val="005F6DE5"/>
    <w:rsid w:val="00601F8B"/>
    <w:rsid w:val="006121C6"/>
    <w:rsid w:val="00647D7F"/>
    <w:rsid w:val="00651037"/>
    <w:rsid w:val="006567B5"/>
    <w:rsid w:val="006570B4"/>
    <w:rsid w:val="0067233A"/>
    <w:rsid w:val="00674524"/>
    <w:rsid w:val="00681C4C"/>
    <w:rsid w:val="00695018"/>
    <w:rsid w:val="006B1AC3"/>
    <w:rsid w:val="006B3E75"/>
    <w:rsid w:val="006B447F"/>
    <w:rsid w:val="006B4CA3"/>
    <w:rsid w:val="006C7A54"/>
    <w:rsid w:val="006E2B77"/>
    <w:rsid w:val="006E7B40"/>
    <w:rsid w:val="006F5F48"/>
    <w:rsid w:val="00700485"/>
    <w:rsid w:val="0070592F"/>
    <w:rsid w:val="0071183B"/>
    <w:rsid w:val="00716840"/>
    <w:rsid w:val="007246FB"/>
    <w:rsid w:val="0075210F"/>
    <w:rsid w:val="00757605"/>
    <w:rsid w:val="0076435D"/>
    <w:rsid w:val="007708C1"/>
    <w:rsid w:val="00773594"/>
    <w:rsid w:val="00774644"/>
    <w:rsid w:val="00775AFA"/>
    <w:rsid w:val="007833B2"/>
    <w:rsid w:val="0078465D"/>
    <w:rsid w:val="00790AC5"/>
    <w:rsid w:val="007930ED"/>
    <w:rsid w:val="00797FDD"/>
    <w:rsid w:val="007A2FFC"/>
    <w:rsid w:val="007B266B"/>
    <w:rsid w:val="007C1496"/>
    <w:rsid w:val="007C378E"/>
    <w:rsid w:val="007C58EB"/>
    <w:rsid w:val="007C5FAF"/>
    <w:rsid w:val="007D0609"/>
    <w:rsid w:val="007D3A85"/>
    <w:rsid w:val="007E0985"/>
    <w:rsid w:val="007E7148"/>
    <w:rsid w:val="007F0D5E"/>
    <w:rsid w:val="008045D8"/>
    <w:rsid w:val="00812DB8"/>
    <w:rsid w:val="008244CC"/>
    <w:rsid w:val="008302C7"/>
    <w:rsid w:val="00830F2D"/>
    <w:rsid w:val="008331C4"/>
    <w:rsid w:val="00853432"/>
    <w:rsid w:val="008539B2"/>
    <w:rsid w:val="00856000"/>
    <w:rsid w:val="00864D94"/>
    <w:rsid w:val="00867C6B"/>
    <w:rsid w:val="0087693D"/>
    <w:rsid w:val="00883C07"/>
    <w:rsid w:val="008A033E"/>
    <w:rsid w:val="008B1C72"/>
    <w:rsid w:val="008C6D88"/>
    <w:rsid w:val="008D6C4D"/>
    <w:rsid w:val="008E379D"/>
    <w:rsid w:val="00906E3C"/>
    <w:rsid w:val="00917645"/>
    <w:rsid w:val="00917D90"/>
    <w:rsid w:val="00922158"/>
    <w:rsid w:val="00923E95"/>
    <w:rsid w:val="00925AF3"/>
    <w:rsid w:val="00931C93"/>
    <w:rsid w:val="0093477C"/>
    <w:rsid w:val="00934C91"/>
    <w:rsid w:val="00957612"/>
    <w:rsid w:val="00961BBB"/>
    <w:rsid w:val="00963172"/>
    <w:rsid w:val="00983861"/>
    <w:rsid w:val="00985035"/>
    <w:rsid w:val="009A58F5"/>
    <w:rsid w:val="009A77CB"/>
    <w:rsid w:val="009B1702"/>
    <w:rsid w:val="009B3869"/>
    <w:rsid w:val="009B58DA"/>
    <w:rsid w:val="009C0CF1"/>
    <w:rsid w:val="009D0645"/>
    <w:rsid w:val="009D602E"/>
    <w:rsid w:val="009E61CD"/>
    <w:rsid w:val="009E6905"/>
    <w:rsid w:val="009F270C"/>
    <w:rsid w:val="009F5065"/>
    <w:rsid w:val="00A06A0E"/>
    <w:rsid w:val="00A06EEA"/>
    <w:rsid w:val="00A12222"/>
    <w:rsid w:val="00A2111C"/>
    <w:rsid w:val="00A233A8"/>
    <w:rsid w:val="00A301EE"/>
    <w:rsid w:val="00A33627"/>
    <w:rsid w:val="00A347C9"/>
    <w:rsid w:val="00A44EE2"/>
    <w:rsid w:val="00A617D6"/>
    <w:rsid w:val="00A62A85"/>
    <w:rsid w:val="00A64183"/>
    <w:rsid w:val="00A75030"/>
    <w:rsid w:val="00A758AA"/>
    <w:rsid w:val="00A95BAF"/>
    <w:rsid w:val="00AB0F0D"/>
    <w:rsid w:val="00AB2163"/>
    <w:rsid w:val="00AB3B6D"/>
    <w:rsid w:val="00AB7C94"/>
    <w:rsid w:val="00AC2C87"/>
    <w:rsid w:val="00AD03E2"/>
    <w:rsid w:val="00AD45E8"/>
    <w:rsid w:val="00AE1D8A"/>
    <w:rsid w:val="00AE1EA3"/>
    <w:rsid w:val="00AE1FDE"/>
    <w:rsid w:val="00AE243B"/>
    <w:rsid w:val="00AE361F"/>
    <w:rsid w:val="00AE53D9"/>
    <w:rsid w:val="00AE6E8F"/>
    <w:rsid w:val="00AF005B"/>
    <w:rsid w:val="00AF6710"/>
    <w:rsid w:val="00B13B4B"/>
    <w:rsid w:val="00B160F3"/>
    <w:rsid w:val="00B344D3"/>
    <w:rsid w:val="00B40C9D"/>
    <w:rsid w:val="00B62AA3"/>
    <w:rsid w:val="00B666A2"/>
    <w:rsid w:val="00B80F02"/>
    <w:rsid w:val="00B833CF"/>
    <w:rsid w:val="00B86762"/>
    <w:rsid w:val="00B90ACD"/>
    <w:rsid w:val="00B966D1"/>
    <w:rsid w:val="00B968FE"/>
    <w:rsid w:val="00BA6427"/>
    <w:rsid w:val="00BB2A32"/>
    <w:rsid w:val="00BB7793"/>
    <w:rsid w:val="00BC478A"/>
    <w:rsid w:val="00BC7FAF"/>
    <w:rsid w:val="00BE19C9"/>
    <w:rsid w:val="00BE1C48"/>
    <w:rsid w:val="00C00C9A"/>
    <w:rsid w:val="00C1387D"/>
    <w:rsid w:val="00C14BEB"/>
    <w:rsid w:val="00C174D6"/>
    <w:rsid w:val="00C212CE"/>
    <w:rsid w:val="00C24512"/>
    <w:rsid w:val="00C36F05"/>
    <w:rsid w:val="00C469D8"/>
    <w:rsid w:val="00C5031D"/>
    <w:rsid w:val="00C53ADA"/>
    <w:rsid w:val="00C605A2"/>
    <w:rsid w:val="00C645C7"/>
    <w:rsid w:val="00C6615B"/>
    <w:rsid w:val="00C71DAA"/>
    <w:rsid w:val="00C74E05"/>
    <w:rsid w:val="00C77E41"/>
    <w:rsid w:val="00C83B9C"/>
    <w:rsid w:val="00C85C58"/>
    <w:rsid w:val="00C90A83"/>
    <w:rsid w:val="00C93DCC"/>
    <w:rsid w:val="00CA03C5"/>
    <w:rsid w:val="00CC2074"/>
    <w:rsid w:val="00CC393D"/>
    <w:rsid w:val="00CC3E29"/>
    <w:rsid w:val="00CC6B2D"/>
    <w:rsid w:val="00CD69E8"/>
    <w:rsid w:val="00CF30AB"/>
    <w:rsid w:val="00D06174"/>
    <w:rsid w:val="00D1255C"/>
    <w:rsid w:val="00D139C3"/>
    <w:rsid w:val="00D24CF4"/>
    <w:rsid w:val="00D258B6"/>
    <w:rsid w:val="00D32446"/>
    <w:rsid w:val="00D32A42"/>
    <w:rsid w:val="00D335CB"/>
    <w:rsid w:val="00D348EF"/>
    <w:rsid w:val="00D5217D"/>
    <w:rsid w:val="00D52829"/>
    <w:rsid w:val="00D60F71"/>
    <w:rsid w:val="00D65712"/>
    <w:rsid w:val="00D740EB"/>
    <w:rsid w:val="00D7465F"/>
    <w:rsid w:val="00D85A1F"/>
    <w:rsid w:val="00D87C1A"/>
    <w:rsid w:val="00D93DC5"/>
    <w:rsid w:val="00D96262"/>
    <w:rsid w:val="00DA1B1D"/>
    <w:rsid w:val="00DB66C1"/>
    <w:rsid w:val="00DD66CF"/>
    <w:rsid w:val="00DD6899"/>
    <w:rsid w:val="00DE104A"/>
    <w:rsid w:val="00DE2E23"/>
    <w:rsid w:val="00DF2487"/>
    <w:rsid w:val="00DF54F2"/>
    <w:rsid w:val="00DF6E0E"/>
    <w:rsid w:val="00E13401"/>
    <w:rsid w:val="00E62329"/>
    <w:rsid w:val="00E630FD"/>
    <w:rsid w:val="00E64BA6"/>
    <w:rsid w:val="00E675B9"/>
    <w:rsid w:val="00E74C7F"/>
    <w:rsid w:val="00E802CE"/>
    <w:rsid w:val="00E80FFE"/>
    <w:rsid w:val="00E86300"/>
    <w:rsid w:val="00E950A5"/>
    <w:rsid w:val="00E97224"/>
    <w:rsid w:val="00EA7C5A"/>
    <w:rsid w:val="00EB7FAB"/>
    <w:rsid w:val="00EC03D0"/>
    <w:rsid w:val="00EC06C5"/>
    <w:rsid w:val="00EC5903"/>
    <w:rsid w:val="00ED3508"/>
    <w:rsid w:val="00EE6D3C"/>
    <w:rsid w:val="00EF4ADA"/>
    <w:rsid w:val="00F03722"/>
    <w:rsid w:val="00F2105D"/>
    <w:rsid w:val="00F37B99"/>
    <w:rsid w:val="00F52F00"/>
    <w:rsid w:val="00F5304B"/>
    <w:rsid w:val="00F570B7"/>
    <w:rsid w:val="00F64F8A"/>
    <w:rsid w:val="00F67AC2"/>
    <w:rsid w:val="00F72418"/>
    <w:rsid w:val="00F72BAA"/>
    <w:rsid w:val="00F72D85"/>
    <w:rsid w:val="00F7377D"/>
    <w:rsid w:val="00F74364"/>
    <w:rsid w:val="00F8465D"/>
    <w:rsid w:val="00F91A1E"/>
    <w:rsid w:val="00FA32D6"/>
    <w:rsid w:val="00FB359E"/>
    <w:rsid w:val="00FB5D42"/>
    <w:rsid w:val="00FC2358"/>
    <w:rsid w:val="00FC488E"/>
    <w:rsid w:val="00FC505A"/>
    <w:rsid w:val="00FD423E"/>
    <w:rsid w:val="00FD498F"/>
    <w:rsid w:val="00FE2979"/>
    <w:rsid w:val="00FE7FAB"/>
    <w:rsid w:val="00FF1ABA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9721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7">
    <w:name w:val="Normal"/>
    <w:qFormat/>
    <w:rsid w:val="00C645C7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7"/>
    <w:next w:val="a7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7"/>
    <w:next w:val="a7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7"/>
    <w:next w:val="a7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7"/>
    <w:next w:val="a7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7"/>
    <w:next w:val="a7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7"/>
    <w:next w:val="a7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7"/>
    <w:next w:val="a7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7"/>
    <w:next w:val="a7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7"/>
    <w:next w:val="a7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Title"/>
    <w:basedOn w:val="a7"/>
    <w:next w:val="a7"/>
    <w:link w:val="ac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d">
    <w:name w:val="Название рисунка"/>
    <w:basedOn w:val="a7"/>
    <w:next w:val="a7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e">
    <w:name w:val="Название таблицы"/>
    <w:basedOn w:val="a7"/>
    <w:next w:val="a7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c">
    <w:name w:val="Заголовок Знак"/>
    <w:basedOn w:val="a8"/>
    <w:link w:val="ab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f">
    <w:name w:val="Программный код"/>
    <w:basedOn w:val="a7"/>
    <w:next w:val="a7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0">
    <w:name w:val="Текст внутри таблицы"/>
    <w:basedOn w:val="a7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8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8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8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8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8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8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8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8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8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a7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7"/>
    <w:semiHidden/>
    <w:locked/>
    <w:rsid w:val="00985035"/>
    <w:pPr>
      <w:numPr>
        <w:numId w:val="5"/>
      </w:numPr>
      <w:tabs>
        <w:tab w:val="clear" w:pos="1440"/>
        <w:tab w:val="num" w:pos="360"/>
      </w:tabs>
      <w:autoSpaceDE w:val="0"/>
      <w:autoSpaceDN w:val="0"/>
      <w:adjustRightInd w:val="0"/>
      <w:ind w:left="0" w:firstLine="851"/>
      <w:jc w:val="left"/>
    </w:pPr>
    <w:rPr>
      <w:rFonts w:eastAsia="Times New Roman" w:cs="Times New Roman"/>
      <w:sz w:val="24"/>
      <w:szCs w:val="20"/>
    </w:rPr>
  </w:style>
  <w:style w:type="character" w:styleId="af1">
    <w:name w:val="Intense Reference"/>
    <w:basedOn w:val="a8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7"/>
    <w:next w:val="a7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7"/>
    <w:next w:val="a7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7"/>
    <w:next w:val="a7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2">
    <w:name w:val="E-mail Signature"/>
    <w:basedOn w:val="a7"/>
    <w:link w:val="af3"/>
    <w:uiPriority w:val="99"/>
    <w:semiHidden/>
    <w:locked/>
    <w:rsid w:val="00F67AC2"/>
  </w:style>
  <w:style w:type="character" w:customStyle="1" w:styleId="af3">
    <w:name w:val="Электронная подпись Знак"/>
    <w:basedOn w:val="a8"/>
    <w:link w:val="af2"/>
    <w:uiPriority w:val="99"/>
    <w:semiHidden/>
    <w:rsid w:val="00F67AC2"/>
    <w:rPr>
      <w:rFonts w:eastAsiaTheme="minorEastAsia"/>
      <w:lang w:eastAsia="ru-RU"/>
    </w:rPr>
  </w:style>
  <w:style w:type="character" w:styleId="af4">
    <w:name w:val="Book Title"/>
    <w:basedOn w:val="a8"/>
    <w:uiPriority w:val="33"/>
    <w:semiHidden/>
    <w:locked/>
    <w:rsid w:val="00F67AC2"/>
    <w:rPr>
      <w:b/>
      <w:bCs/>
      <w:smallCaps/>
      <w:spacing w:val="5"/>
    </w:rPr>
  </w:style>
  <w:style w:type="character" w:styleId="af5">
    <w:name w:val="Subtle Reference"/>
    <w:basedOn w:val="a8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9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7"/>
    <w:uiPriority w:val="99"/>
    <w:semiHidden/>
    <w:locked/>
    <w:rsid w:val="00985035"/>
    <w:pPr>
      <w:numPr>
        <w:numId w:val="4"/>
      </w:numPr>
      <w:contextualSpacing/>
    </w:pPr>
  </w:style>
  <w:style w:type="paragraph" w:styleId="af6">
    <w:name w:val="List Paragraph"/>
    <w:basedOn w:val="a7"/>
    <w:uiPriority w:val="99"/>
    <w:qFormat/>
    <w:locked/>
    <w:rsid w:val="00F52F00"/>
    <w:pPr>
      <w:ind w:left="720"/>
      <w:contextualSpacing/>
    </w:pPr>
  </w:style>
  <w:style w:type="table" w:styleId="af7">
    <w:name w:val="Table Grid"/>
    <w:basedOn w:val="a9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8">
    <w:name w:val="Рисунок"/>
    <w:basedOn w:val="a7"/>
    <w:next w:val="ad"/>
    <w:qFormat/>
    <w:rsid w:val="00BE19C9"/>
    <w:pPr>
      <w:keepNext/>
      <w:ind w:firstLine="0"/>
      <w:jc w:val="center"/>
    </w:pPr>
  </w:style>
  <w:style w:type="paragraph" w:styleId="af9">
    <w:name w:val="Balloon Text"/>
    <w:basedOn w:val="a7"/>
    <w:link w:val="afa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b">
    <w:name w:val="Введение_заключение"/>
    <w:basedOn w:val="1"/>
    <w:next w:val="a7"/>
    <w:qFormat/>
    <w:rsid w:val="00F52F00"/>
    <w:pPr>
      <w:numPr>
        <w:numId w:val="0"/>
      </w:numPr>
      <w:jc w:val="center"/>
    </w:pPr>
  </w:style>
  <w:style w:type="character" w:customStyle="1" w:styleId="afa">
    <w:name w:val="Текст выноски Знак"/>
    <w:basedOn w:val="a8"/>
    <w:link w:val="af9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a7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a7"/>
    <w:qFormat/>
    <w:rsid w:val="00384ECC"/>
    <w:pPr>
      <w:numPr>
        <w:numId w:val="12"/>
      </w:numPr>
      <w:ind w:left="0" w:firstLine="851"/>
    </w:pPr>
  </w:style>
  <w:style w:type="paragraph" w:styleId="afc">
    <w:name w:val="header"/>
    <w:basedOn w:val="a7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Верхний колонтитул Знак"/>
    <w:basedOn w:val="a8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footer"/>
    <w:basedOn w:val="a7"/>
    <w:link w:val="aff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f">
    <w:name w:val="Нижний колонтитул Знак"/>
    <w:basedOn w:val="a8"/>
    <w:link w:val="afe"/>
    <w:uiPriority w:val="99"/>
    <w:rsid w:val="00D60F71"/>
    <w:rPr>
      <w:rFonts w:ascii="Times New Roman" w:hAnsi="Times New Roman"/>
      <w:sz w:val="28"/>
    </w:rPr>
  </w:style>
  <w:style w:type="paragraph" w:styleId="aff0">
    <w:name w:val="Normal (Web)"/>
    <w:basedOn w:val="a7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1">
    <w:name w:val="_Название рисунка"/>
    <w:basedOn w:val="aff2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3">
    <w:name w:val="_Рисунок"/>
    <w:basedOn w:val="a7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2">
    <w:name w:val="caption"/>
    <w:aliases w:val="Вставленный объект"/>
    <w:basedOn w:val="a7"/>
    <w:next w:val="a7"/>
    <w:link w:val="aff4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5">
    <w:name w:val="Hyperlink"/>
    <w:basedOn w:val="a8"/>
    <w:uiPriority w:val="99"/>
    <w:locked/>
    <w:rsid w:val="00917645"/>
    <w:rPr>
      <w:color w:val="0000FF" w:themeColor="hyperlink"/>
      <w:u w:val="single"/>
    </w:rPr>
  </w:style>
  <w:style w:type="character" w:customStyle="1" w:styleId="aff4">
    <w:name w:val="Название объекта Знак"/>
    <w:aliases w:val="Вставленный объект Знак"/>
    <w:link w:val="aff2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8"/>
    <w:link w:val="aff6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7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6">
    <w:name w:val="Body Text"/>
    <w:basedOn w:val="a7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8">
    <w:name w:val="Основной текст Знак"/>
    <w:basedOn w:val="a8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9">
    <w:name w:val="Подпись к картинке_"/>
    <w:basedOn w:val="a8"/>
    <w:link w:val="affa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a">
    <w:name w:val="Подпись к картинке"/>
    <w:basedOn w:val="a7"/>
    <w:link w:val="aff9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qFormat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8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7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b">
    <w:name w:val="Подпись к картинке + Курсив"/>
    <w:aliases w:val="Интервал 0 pt11"/>
    <w:basedOn w:val="aff9"/>
    <w:uiPriority w:val="99"/>
    <w:qFormat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c">
    <w:name w:val="annotation reference"/>
    <w:basedOn w:val="a8"/>
    <w:uiPriority w:val="99"/>
    <w:semiHidden/>
    <w:unhideWhenUsed/>
    <w:locked/>
    <w:rsid w:val="004A5302"/>
    <w:rPr>
      <w:sz w:val="16"/>
      <w:szCs w:val="16"/>
    </w:rPr>
  </w:style>
  <w:style w:type="paragraph" w:styleId="affd">
    <w:name w:val="annotation text"/>
    <w:basedOn w:val="a7"/>
    <w:link w:val="affe"/>
    <w:uiPriority w:val="99"/>
    <w:semiHidden/>
    <w:unhideWhenUsed/>
    <w:locked/>
    <w:rsid w:val="004A5302"/>
    <w:pPr>
      <w:spacing w:line="240" w:lineRule="auto"/>
    </w:pPr>
    <w:rPr>
      <w:sz w:val="20"/>
      <w:szCs w:val="20"/>
    </w:rPr>
  </w:style>
  <w:style w:type="character" w:customStyle="1" w:styleId="affe">
    <w:name w:val="Текст примечания Знак"/>
    <w:basedOn w:val="a8"/>
    <w:link w:val="affd"/>
    <w:uiPriority w:val="99"/>
    <w:semiHidden/>
    <w:rsid w:val="004A5302"/>
    <w:rPr>
      <w:rFonts w:ascii="Times New Roman" w:hAnsi="Times New Roman"/>
      <w:sz w:val="20"/>
      <w:szCs w:val="20"/>
    </w:rPr>
  </w:style>
  <w:style w:type="paragraph" w:styleId="afff">
    <w:name w:val="annotation subject"/>
    <w:basedOn w:val="affd"/>
    <w:next w:val="affd"/>
    <w:link w:val="afff0"/>
    <w:uiPriority w:val="99"/>
    <w:semiHidden/>
    <w:unhideWhenUsed/>
    <w:locked/>
    <w:rsid w:val="004A5302"/>
    <w:rPr>
      <w:b/>
      <w:bCs/>
    </w:rPr>
  </w:style>
  <w:style w:type="character" w:customStyle="1" w:styleId="afff0">
    <w:name w:val="Тема примечания Знак"/>
    <w:basedOn w:val="affe"/>
    <w:link w:val="afff"/>
    <w:uiPriority w:val="99"/>
    <w:semiHidden/>
    <w:rsid w:val="004A5302"/>
    <w:rPr>
      <w:rFonts w:ascii="Times New Roman" w:hAnsi="Times New Roman"/>
      <w:b/>
      <w:bCs/>
      <w:sz w:val="20"/>
      <w:szCs w:val="20"/>
    </w:rPr>
  </w:style>
  <w:style w:type="paragraph" w:customStyle="1" w:styleId="a3">
    <w:name w:val="Подпись рисунка"/>
    <w:basedOn w:val="a7"/>
    <w:next w:val="a7"/>
    <w:rsid w:val="00456558"/>
    <w:pPr>
      <w:numPr>
        <w:numId w:val="30"/>
      </w:numPr>
      <w:suppressAutoHyphens/>
      <w:jc w:val="center"/>
    </w:pPr>
  </w:style>
  <w:style w:type="character" w:styleId="afff1">
    <w:name w:val="Unresolved Mention"/>
    <w:basedOn w:val="a8"/>
    <w:uiPriority w:val="99"/>
    <w:semiHidden/>
    <w:unhideWhenUsed/>
    <w:rsid w:val="00374C59"/>
    <w:rPr>
      <w:color w:val="605E5C"/>
      <w:shd w:val="clear" w:color="auto" w:fill="E1DFDD"/>
    </w:rPr>
  </w:style>
  <w:style w:type="character" w:styleId="afff2">
    <w:name w:val="FollowedHyperlink"/>
    <w:basedOn w:val="a8"/>
    <w:uiPriority w:val="99"/>
    <w:semiHidden/>
    <w:unhideWhenUsed/>
    <w:locked/>
    <w:rsid w:val="00374C59"/>
    <w:rPr>
      <w:color w:val="800080" w:themeColor="followedHyperlink"/>
      <w:u w:val="single"/>
    </w:rPr>
  </w:style>
  <w:style w:type="paragraph" w:customStyle="1" w:styleId="afff3">
    <w:name w:val="Стиль Лабораторной"/>
    <w:basedOn w:val="a7"/>
    <w:link w:val="afff4"/>
    <w:qFormat/>
    <w:rsid w:val="002632D6"/>
    <w:pPr>
      <w:spacing w:line="240" w:lineRule="auto"/>
      <w:ind w:firstLine="0"/>
      <w:jc w:val="center"/>
    </w:pPr>
    <w:rPr>
      <w:b/>
      <w:sz w:val="32"/>
      <w:szCs w:val="32"/>
      <w:lang w:val="en-US"/>
    </w:rPr>
  </w:style>
  <w:style w:type="character" w:customStyle="1" w:styleId="afff4">
    <w:name w:val="Стиль Лабораторной Знак"/>
    <w:basedOn w:val="a8"/>
    <w:link w:val="afff3"/>
    <w:rsid w:val="002632D6"/>
    <w:rPr>
      <w:rFonts w:ascii="Times New Roman" w:hAnsi="Times New Roman"/>
      <w:b/>
      <w:sz w:val="32"/>
      <w:szCs w:val="32"/>
      <w:lang w:val="en-US"/>
    </w:rPr>
  </w:style>
  <w:style w:type="paragraph" w:customStyle="1" w:styleId="afff5">
    <w:name w:val="Тема лабораторной работы"/>
    <w:basedOn w:val="a7"/>
    <w:qFormat/>
    <w:rsid w:val="004D6D91"/>
    <w:pPr>
      <w:tabs>
        <w:tab w:val="num" w:pos="0"/>
      </w:tabs>
      <w:suppressAutoHyphens/>
      <w:spacing w:line="240" w:lineRule="auto"/>
      <w:ind w:firstLine="0"/>
      <w:jc w:val="center"/>
    </w:pPr>
    <w:rPr>
      <w:rFonts w:eastAsia="Times New Roman" w:cs="Times New Roman"/>
    </w:rPr>
  </w:style>
  <w:style w:type="paragraph" w:customStyle="1" w:styleId="afff6">
    <w:name w:val="МинОбрСПбПУ"/>
    <w:basedOn w:val="a7"/>
    <w:qFormat/>
    <w:rsid w:val="004D6D91"/>
    <w:pPr>
      <w:ind w:right="567"/>
      <w:jc w:val="center"/>
    </w:pPr>
    <w:rPr>
      <w:rFonts w:eastAsia="Times New Roman"/>
    </w:rPr>
  </w:style>
  <w:style w:type="paragraph" w:customStyle="1" w:styleId="afff7">
    <w:name w:val="Роспись"/>
    <w:basedOn w:val="af6"/>
    <w:qFormat/>
    <w:rsid w:val="00025991"/>
    <w:pPr>
      <w:tabs>
        <w:tab w:val="left" w:pos="4746"/>
        <w:tab w:val="left" w:pos="6840"/>
      </w:tabs>
      <w:spacing w:line="240" w:lineRule="auto"/>
      <w:ind w:left="851" w:firstLine="0"/>
      <w:jc w:val="left"/>
    </w:pPr>
    <w:rPr>
      <w:rFonts w:cs="Times New Roman"/>
      <w:i/>
      <w:sz w:val="22"/>
      <w:szCs w:val="22"/>
    </w:rPr>
  </w:style>
  <w:style w:type="paragraph" w:customStyle="1" w:styleId="41">
    <w:name w:val="Подпись4"/>
    <w:basedOn w:val="af6"/>
    <w:qFormat/>
    <w:rsid w:val="00025991"/>
    <w:pPr>
      <w:tabs>
        <w:tab w:val="left" w:pos="4746"/>
        <w:tab w:val="left" w:pos="6840"/>
      </w:tabs>
      <w:spacing w:line="240" w:lineRule="auto"/>
      <w:ind w:left="567" w:firstLine="0"/>
      <w:jc w:val="center"/>
    </w:pPr>
    <w:rPr>
      <w:rFonts w:cs="Times New Roman"/>
      <w:i/>
      <w:sz w:val="22"/>
      <w:szCs w:val="22"/>
    </w:rPr>
  </w:style>
  <w:style w:type="paragraph" w:customStyle="1" w:styleId="a">
    <w:name w:val="Кто_я"/>
    <w:basedOn w:val="af6"/>
    <w:qFormat/>
    <w:rsid w:val="00111FF9"/>
    <w:pPr>
      <w:numPr>
        <w:numId w:val="24"/>
      </w:numPr>
      <w:tabs>
        <w:tab w:val="clear" w:pos="0"/>
      </w:tabs>
      <w:spacing w:before="240" w:after="200" w:line="240" w:lineRule="auto"/>
      <w:ind w:left="567" w:firstLine="0"/>
      <w:jc w:val="right"/>
    </w:pPr>
    <w:rPr>
      <w:rFonts w:cs="Times New Roman"/>
    </w:rPr>
  </w:style>
  <w:style w:type="paragraph" w:customStyle="1" w:styleId="a6">
    <w:name w:val="Заголовок_пункта"/>
    <w:basedOn w:val="af6"/>
    <w:qFormat/>
    <w:rsid w:val="00111FF9"/>
    <w:pPr>
      <w:numPr>
        <w:numId w:val="26"/>
      </w:numPr>
      <w:suppressAutoHyphens/>
      <w:ind w:firstLine="419"/>
      <w:outlineLvl w:val="0"/>
    </w:pPr>
    <w:rPr>
      <w:rFonts w:eastAsia="Times New Roman" w:cs="Times New Roman"/>
      <w:b/>
    </w:rPr>
  </w:style>
  <w:style w:type="paragraph" w:customStyle="1" w:styleId="afff8">
    <w:name w:val="Заголовок_таблицы"/>
    <w:basedOn w:val="af0"/>
    <w:qFormat/>
    <w:rsid w:val="00111FF9"/>
    <w:rPr>
      <w:b/>
    </w:rPr>
  </w:style>
  <w:style w:type="paragraph" w:customStyle="1" w:styleId="afff9">
    <w:name w:val="Название_таблицы"/>
    <w:basedOn w:val="aff2"/>
    <w:qFormat/>
    <w:rsid w:val="0030071C"/>
    <w:pPr>
      <w:keepNext/>
      <w:jc w:val="left"/>
    </w:pPr>
    <w:rPr>
      <w:b w:val="0"/>
      <w:color w:val="000000" w:themeColor="text1"/>
      <w:sz w:val="28"/>
    </w:rPr>
  </w:style>
  <w:style w:type="paragraph" w:customStyle="1" w:styleId="afffa">
    <w:name w:val="Название_рисунка"/>
    <w:basedOn w:val="aff2"/>
    <w:qFormat/>
    <w:rsid w:val="0030071C"/>
    <w:pPr>
      <w:jc w:val="center"/>
    </w:pPr>
    <w:rPr>
      <w:b w:val="0"/>
      <w:color w:val="000000" w:themeColor="text1"/>
      <w:sz w:val="28"/>
    </w:rPr>
  </w:style>
  <w:style w:type="paragraph" w:styleId="afffb">
    <w:name w:val="Intense Quote"/>
    <w:basedOn w:val="a7"/>
    <w:next w:val="a7"/>
    <w:link w:val="afffc"/>
    <w:uiPriority w:val="30"/>
    <w:locked/>
    <w:rsid w:val="00D335CB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c">
    <w:name w:val="Выделенная цитата Знак"/>
    <w:basedOn w:val="a8"/>
    <w:link w:val="afffb"/>
    <w:uiPriority w:val="30"/>
    <w:rsid w:val="00D335CB"/>
    <w:rPr>
      <w:rFonts w:ascii="Times New Roman" w:hAnsi="Times New Roman"/>
      <w:i/>
      <w:iCs/>
      <w:color w:val="4F81BD" w:themeColor="accent1"/>
      <w:sz w:val="28"/>
      <w:szCs w:val="28"/>
    </w:rPr>
  </w:style>
  <w:style w:type="paragraph" w:customStyle="1" w:styleId="afffd">
    <w:name w:val="АААААААААА"/>
    <w:basedOn w:val="a7"/>
    <w:qFormat/>
    <w:rsid w:val="00D335CB"/>
    <w:pPr>
      <w:spacing w:line="240" w:lineRule="auto"/>
    </w:pPr>
    <w:rPr>
      <w:rFonts w:eastAsia="Times New Roman" w:cs="Times New Roman"/>
      <w:b/>
    </w:rPr>
  </w:style>
  <w:style w:type="character" w:styleId="afffe">
    <w:name w:val="Subtle Emphasis"/>
    <w:basedOn w:val="a8"/>
    <w:uiPriority w:val="99"/>
    <w:locked/>
    <w:rsid w:val="0057482E"/>
    <w:rPr>
      <w:i/>
      <w:iCs/>
      <w:color w:val="404040" w:themeColor="text1" w:themeTint="BF"/>
    </w:rPr>
  </w:style>
  <w:style w:type="character" w:styleId="affff">
    <w:name w:val="Placeholder Text"/>
    <w:basedOn w:val="a8"/>
    <w:uiPriority w:val="99"/>
    <w:semiHidden/>
    <w:locked/>
    <w:rsid w:val="00B867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2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7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7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85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54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3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1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av\OneDrive\&#1044;&#1086;&#1082;&#1091;&#1084;&#1077;&#1085;&#1090;&#1099;\&#1053;&#1072;&#1089;&#1090;&#1088;&#1072;&#1080;&#1074;&#1072;&#1077;&#1084;&#1099;&#1077;%20&#1096;&#1072;&#1073;&#1083;&#1086;&#1085;&#1099;%20Office\report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9E52C-15FD-4335-8A49-57FD7BB9C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report.dotx</Template>
  <TotalTime>0</TotalTime>
  <Pages>20</Pages>
  <Words>2759</Words>
  <Characters>15730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2022-09-09T09:13:00Z</dcterms:created>
  <dcterms:modified xsi:type="dcterms:W3CDTF">2025-05-05T11:54:00Z</dcterms:modified>
</cp:coreProperties>
</file>